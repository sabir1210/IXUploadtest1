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6E90" w:rsidRDefault="00D66524" w:rsidP="00510992">
      <w:pPr>
        <w:jc w:val="both"/>
        <w:rPr>
          <w:sz w:val="5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0" wp14:anchorId="01CB954C" wp14:editId="7A2B31B7">
                <wp:simplePos x="0" y="0"/>
                <wp:positionH relativeFrom="margin">
                  <wp:posOffset>-591312</wp:posOffset>
                </wp:positionH>
                <wp:positionV relativeFrom="margin">
                  <wp:posOffset>-752729</wp:posOffset>
                </wp:positionV>
                <wp:extent cx="7343775" cy="18253329"/>
                <wp:effectExtent l="0" t="0" r="9525" b="0"/>
                <wp:wrapNone/>
                <wp:docPr id="17" name="Text Box 1" descr="Cover page layout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343775" cy="1825332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W w:w="4707" w:type="pct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10878"/>
                            </w:tblGrid>
                            <w:tr w:rsidR="00D66524" w:rsidTr="00D66524">
                              <w:trPr>
                                <w:trHeight w:hRule="exact" w:val="9151"/>
                              </w:trPr>
                              <w:tc>
                                <w:tcPr>
                                  <w:tcW w:w="10892" w:type="dxa"/>
                                </w:tcPr>
                                <w:p w:rsidR="00D66524" w:rsidRDefault="00C1727F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5216B04" wp14:editId="6E1326AE">
                                        <wp:extent cx="6886575" cy="5809615"/>
                                        <wp:effectExtent l="0" t="0" r="9525" b="635"/>
                                        <wp:docPr id="11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" descr="Accounting Home Pa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896397" cy="581790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D66524" w:rsidTr="00D66524">
                              <w:trPr>
                                <w:trHeight w:hRule="exact" w:val="4525"/>
                              </w:trPr>
                              <w:tc>
                                <w:tcPr>
                                  <w:tcW w:w="10892" w:type="dxa"/>
                                  <w:shd w:val="clear" w:color="auto" w:fill="44546A"/>
                                  <w:vAlign w:val="center"/>
                                </w:tcPr>
                                <w:p w:rsidR="00C1727F" w:rsidRPr="00B86978" w:rsidRDefault="00985479" w:rsidP="00C1727F">
                                  <w:pPr>
                                    <w:pStyle w:val="NoSpacing"/>
                                    <w:pBdr>
                                      <w:top w:val="single" w:sz="6" w:space="6" w:color="4472C4"/>
                                      <w:bottom w:val="single" w:sz="6" w:space="6" w:color="4472C4"/>
                                    </w:pBdr>
                                    <w:spacing w:after="240"/>
                                    <w:jc w:val="center"/>
                                    <w:rPr>
                                      <w:rFonts w:ascii="Calibri Light" w:eastAsia="Times New Roman" w:hAnsi="Calibri Light"/>
                                      <w:caps/>
                                      <w:color w:val="C45911" w:themeColor="accent2" w:themeShade="BF"/>
                                      <w:sz w:val="52"/>
                                      <w:szCs w:val="52"/>
                                    </w:rPr>
                                  </w:pPr>
                                  <w:r>
                                    <w:rPr>
                                      <w:rFonts w:ascii="Calibri Light" w:eastAsia="Times New Roman" w:hAnsi="Calibri Light"/>
                                      <w:caps/>
                                      <w:color w:val="C45911" w:themeColor="accent2" w:themeShade="BF"/>
                                      <w:sz w:val="52"/>
                                      <w:szCs w:val="52"/>
                                    </w:rPr>
                                    <w:t xml:space="preserve">IntegrateX </w:t>
                                  </w:r>
                                  <w:r w:rsidR="00F54F66">
                                    <w:rPr>
                                      <w:rFonts w:ascii="Calibri Light" w:eastAsia="Times New Roman" w:hAnsi="Calibri Light"/>
                                      <w:caps/>
                                      <w:color w:val="C45911" w:themeColor="accent2" w:themeShade="BF"/>
                                      <w:sz w:val="52"/>
                                      <w:szCs w:val="52"/>
                                    </w:rPr>
                                    <w:t>INSTALLATION GUIDE</w:t>
                                  </w:r>
                                </w:p>
                                <w:p w:rsidR="00D66524" w:rsidRPr="00480793" w:rsidRDefault="001F31C5" w:rsidP="00EC0CE9">
                                  <w:pPr>
                                    <w:pStyle w:val="NoSpacing"/>
                                    <w:jc w:val="center"/>
                                    <w:rPr>
                                      <w:color w:val="FFFFFF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Installation Guide</w:t>
                                  </w:r>
                                </w:p>
                              </w:tc>
                            </w:tr>
                            <w:tr w:rsidR="00D66524" w:rsidTr="00D66524">
                              <w:trPr>
                                <w:trHeight w:hRule="exact" w:val="702"/>
                              </w:trPr>
                              <w:tc>
                                <w:tcPr>
                                  <w:tcW w:w="10892" w:type="dxa"/>
                                  <w:shd w:val="clear" w:color="auto" w:fill="70AD47"/>
                                </w:tcPr>
                                <w:p w:rsidR="00D66524" w:rsidRPr="003F0D70" w:rsidRDefault="00D66524" w:rsidP="00811045">
                                  <w:pPr>
                                    <w:spacing w:line="720" w:lineRule="auto"/>
                                    <w:jc w:val="mediumKashida"/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="0030038F"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Developed</w:t>
                                  </w:r>
                                  <w:r w:rsidR="0030038F" w:rsidRPr="00E46ADE"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 xml:space="preserve"> &amp; Presented By</w:t>
                                  </w:r>
                                  <w:r w:rsidR="0030038F"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 xml:space="preserve">  </w:t>
                                  </w:r>
                                  <w:proofErr w:type="spellStart"/>
                                  <w:r w:rsidR="0030038F" w:rsidRPr="000D7E0A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Blazor</w:t>
                                  </w:r>
                                  <w:proofErr w:type="spellEnd"/>
                                  <w:r w:rsidR="0030038F" w:rsidRPr="000D7E0A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 xml:space="preserve"> Technologies </w:t>
                                  </w:r>
                                  <w:proofErr w:type="spellStart"/>
                                  <w:r w:rsidR="0030038F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Inc</w:t>
                                  </w:r>
                                  <w:proofErr w:type="spellEnd"/>
                                  <w:r w:rsidR="0030038F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, Pakistan</w:t>
                                  </w:r>
                                </w:p>
                              </w:tc>
                            </w:tr>
                            <w:tr w:rsidR="00D66524" w:rsidRPr="00E13B0D" w:rsidTr="00D66524">
                              <w:trPr>
                                <w:trHeight w:hRule="exact" w:val="73"/>
                              </w:trPr>
                              <w:tc>
                                <w:tcPr>
                                  <w:tcW w:w="10892" w:type="dxa"/>
                                  <w:shd w:val="clear" w:color="auto" w:fill="70AD47"/>
                                </w:tcPr>
                                <w:p w:rsidR="00D66524" w:rsidRPr="00E13B0D" w:rsidRDefault="00D66524">
                                  <w:pPr>
                                    <w:pStyle w:val="NoSpacing"/>
                                    <w:ind w:left="720" w:right="144"/>
                                    <w:rPr>
                                      <w:color w:val="ED7D31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D66524" w:rsidRDefault="00D66524" w:rsidP="001E0EF3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1CB954C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alt="Cover page layout" style="position:absolute;left:0;text-align:left;margin-left:-46.55pt;margin-top:-59.25pt;width:578.25pt;height:1437.25pt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" o:allowoverlap="f" filled="f" stroked="f" strokeweight=".5pt">
                <v:path arrowok="t"/>
                <v:textbox inset="0,0,0,0">
                  <w:txbxContent>
                    <w:tbl>
                      <w:tblPr>
                        <w:tblW w:w="4707" w:type="pct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10878"/>
                      </w:tblGrid>
                      <w:tr w:rsidR="00D66524" w:rsidTr="00D66524">
                        <w:trPr>
                          <w:trHeight w:hRule="exact" w:val="9151"/>
                        </w:trPr>
                        <w:tc>
                          <w:tcPr>
                            <w:tcW w:w="10892" w:type="dxa"/>
                          </w:tcPr>
                          <w:p w:rsidR="00D66524" w:rsidRDefault="00C1727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5216B04" wp14:editId="6E1326AE">
                                  <wp:extent cx="6886575" cy="5809615"/>
                                  <wp:effectExtent l="0" t="0" r="9525" b="635"/>
                                  <wp:docPr id="11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Accounting Home Pa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896397" cy="581790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D66524" w:rsidTr="00D66524">
                        <w:trPr>
                          <w:trHeight w:hRule="exact" w:val="4525"/>
                        </w:trPr>
                        <w:tc>
                          <w:tcPr>
                            <w:tcW w:w="10892" w:type="dxa"/>
                            <w:shd w:val="clear" w:color="auto" w:fill="44546A"/>
                            <w:vAlign w:val="center"/>
                          </w:tcPr>
                          <w:p w:rsidR="00C1727F" w:rsidRPr="00B86978" w:rsidRDefault="00985479" w:rsidP="00C1727F">
                            <w:pPr>
                              <w:pStyle w:val="NoSpacing"/>
                              <w:pBdr>
                                <w:top w:val="single" w:sz="6" w:space="6" w:color="4472C4"/>
                                <w:bottom w:val="single" w:sz="6" w:space="6" w:color="4472C4"/>
                              </w:pBdr>
                              <w:spacing w:after="240"/>
                              <w:jc w:val="center"/>
                              <w:rPr>
                                <w:rFonts w:ascii="Calibri Light" w:eastAsia="Times New Roman" w:hAnsi="Calibri Light"/>
                                <w:caps/>
                                <w:color w:val="C45911" w:themeColor="accent2" w:themeShade="BF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Calibri Light" w:eastAsia="Times New Roman" w:hAnsi="Calibri Light"/>
                                <w:caps/>
                                <w:color w:val="C45911" w:themeColor="accent2" w:themeShade="BF"/>
                                <w:sz w:val="52"/>
                                <w:szCs w:val="52"/>
                              </w:rPr>
                              <w:t xml:space="preserve">IntegrateX </w:t>
                            </w:r>
                            <w:r w:rsidR="00F54F66">
                              <w:rPr>
                                <w:rFonts w:ascii="Calibri Light" w:eastAsia="Times New Roman" w:hAnsi="Calibri Light"/>
                                <w:caps/>
                                <w:color w:val="C45911" w:themeColor="accent2" w:themeShade="BF"/>
                                <w:sz w:val="52"/>
                                <w:szCs w:val="52"/>
                              </w:rPr>
                              <w:t>INSTALLATION GUIDE</w:t>
                            </w:r>
                          </w:p>
                          <w:p w:rsidR="00D66524" w:rsidRPr="00480793" w:rsidRDefault="001F31C5" w:rsidP="00EC0CE9">
                            <w:pPr>
                              <w:pStyle w:val="NoSpacing"/>
                              <w:jc w:val="center"/>
                              <w:rPr>
                                <w:color w:val="FFFFF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Installation Guide</w:t>
                            </w:r>
                          </w:p>
                        </w:tc>
                      </w:tr>
                      <w:tr w:rsidR="00D66524" w:rsidTr="00D66524">
                        <w:trPr>
                          <w:trHeight w:hRule="exact" w:val="702"/>
                        </w:trPr>
                        <w:tc>
                          <w:tcPr>
                            <w:tcW w:w="10892" w:type="dxa"/>
                            <w:shd w:val="clear" w:color="auto" w:fill="70AD47"/>
                          </w:tcPr>
                          <w:p w:rsidR="00D66524" w:rsidRPr="003F0D70" w:rsidRDefault="00D66524" w:rsidP="00811045">
                            <w:pPr>
                              <w:spacing w:line="720" w:lineRule="auto"/>
                              <w:jc w:val="mediumKashida"/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30038F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Developed</w:t>
                            </w:r>
                            <w:r w:rsidR="0030038F" w:rsidRPr="00E46ADE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&amp; Presented By</w:t>
                            </w:r>
                            <w:r w:rsidR="0030038F"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  </w:t>
                            </w:r>
                            <w:proofErr w:type="spellStart"/>
                            <w:r w:rsidR="0030038F" w:rsidRPr="000D7E0A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Blazor</w:t>
                            </w:r>
                            <w:proofErr w:type="spellEnd"/>
                            <w:r w:rsidR="0030038F" w:rsidRPr="000D7E0A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Technologies </w:t>
                            </w:r>
                            <w:proofErr w:type="spellStart"/>
                            <w:r w:rsidR="0030038F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Inc</w:t>
                            </w:r>
                            <w:proofErr w:type="spellEnd"/>
                            <w:r w:rsidR="0030038F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, Pakistan</w:t>
                            </w:r>
                          </w:p>
                        </w:tc>
                      </w:tr>
                      <w:tr w:rsidR="00D66524" w:rsidRPr="00E13B0D" w:rsidTr="00D66524">
                        <w:trPr>
                          <w:trHeight w:hRule="exact" w:val="73"/>
                        </w:trPr>
                        <w:tc>
                          <w:tcPr>
                            <w:tcW w:w="10892" w:type="dxa"/>
                            <w:shd w:val="clear" w:color="auto" w:fill="70AD47"/>
                          </w:tcPr>
                          <w:p w:rsidR="00D66524" w:rsidRPr="00E13B0D" w:rsidRDefault="00D66524">
                            <w:pPr>
                              <w:pStyle w:val="NoSpacing"/>
                              <w:ind w:left="720" w:right="144"/>
                              <w:rPr>
                                <w:color w:val="ED7D31"/>
                              </w:rPr>
                            </w:pPr>
                          </w:p>
                        </w:tc>
                      </w:tr>
                    </w:tbl>
                    <w:p w:rsidR="00D66524" w:rsidRDefault="00D66524" w:rsidP="001E0EF3"/>
                  </w:txbxContent>
                </v:textbox>
                <w10:wrap anchorx="margin" anchory="margin"/>
              </v:shape>
            </w:pict>
          </mc:Fallback>
        </mc:AlternateContent>
      </w:r>
    </w:p>
    <w:p w:rsidR="001D488C" w:rsidRDefault="00B66E90" w:rsidP="00495AB8">
      <w:pPr>
        <w:pStyle w:val="Heading1"/>
        <w:pBdr>
          <w:top w:val="single" w:sz="36" w:space="2" w:color="auto"/>
        </w:pBdr>
        <w:rPr>
          <w:sz w:val="52"/>
        </w:rPr>
      </w:pPr>
      <w:r>
        <w:rPr>
          <w:sz w:val="52"/>
        </w:rPr>
        <w:br w:type="page"/>
      </w:r>
      <w:bookmarkStart w:id="0" w:name="_Toc42676819"/>
      <w:bookmarkStart w:id="1" w:name="_Toc43545751"/>
      <w:bookmarkStart w:id="2" w:name="_Toc152376443"/>
      <w:bookmarkStart w:id="3" w:name="_Toc77963414"/>
      <w:bookmarkStart w:id="4" w:name="_Toc77964904"/>
      <w:bookmarkStart w:id="5" w:name="_Toc77964976"/>
      <w:bookmarkStart w:id="6" w:name="_Toc77965933"/>
    </w:p>
    <w:p w:rsidR="00B95514" w:rsidRPr="00B95514" w:rsidRDefault="00B95514" w:rsidP="00B95514"/>
    <w:p w:rsidR="001D488C" w:rsidRDefault="0084584C" w:rsidP="00B95514">
      <w:pPr>
        <w:pStyle w:val="Heading1"/>
        <w:pBdr>
          <w:top w:val="single" w:sz="36" w:space="31" w:color="auto"/>
        </w:pBdr>
      </w:pPr>
      <w:r>
        <w:rPr>
          <w:rFonts w:ascii="Arial" w:hAnsi="Arial" w:cs="Arial"/>
          <w:noProof/>
        </w:rPr>
        <w:t xml:space="preserve">                        </w:t>
      </w:r>
      <w:r w:rsidR="006B0C77">
        <w:rPr>
          <w:rFonts w:ascii="Arial" w:hAnsi="Arial" w:cs="Arial"/>
          <w:noProof/>
        </w:rPr>
        <w:t xml:space="preserve">   </w:t>
      </w:r>
    </w:p>
    <w:p w:rsidR="001D488C" w:rsidRDefault="001D488C" w:rsidP="00B95514">
      <w:pPr>
        <w:pStyle w:val="Heading1"/>
        <w:pBdr>
          <w:top w:val="single" w:sz="36" w:space="31" w:color="auto"/>
        </w:pBdr>
      </w:pPr>
    </w:p>
    <w:bookmarkEnd w:id="0"/>
    <w:bookmarkEnd w:id="1"/>
    <w:bookmarkEnd w:id="2"/>
    <w:bookmarkEnd w:id="3"/>
    <w:bookmarkEnd w:id="4"/>
    <w:bookmarkEnd w:id="5"/>
    <w:bookmarkEnd w:id="6"/>
    <w:p w:rsidR="00B66E90" w:rsidRPr="00D651CB" w:rsidRDefault="00D651CB" w:rsidP="00DC3C18">
      <w:pPr>
        <w:rPr>
          <w:rFonts w:asciiTheme="minorHAnsi" w:hAnsiTheme="minorHAnsi" w:cs="Arial"/>
          <w:b/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651CB">
        <w:rPr>
          <w:rFonts w:asciiTheme="minorHAnsi" w:hAnsiTheme="minorHAnsi" w:cs="Arial"/>
          <w:b/>
          <w:color w:val="000000" w:themeColor="text1"/>
          <w:sz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Table of Contents</w:t>
      </w:r>
      <w:bookmarkStart w:id="7" w:name="_GoBack"/>
      <w:bookmarkEnd w:id="7"/>
    </w:p>
    <w:p w:rsidR="002977F9" w:rsidRPr="002977F9" w:rsidRDefault="002977F9" w:rsidP="002977F9"/>
    <w:p w:rsidR="0042649A" w:rsidRDefault="00BE7CDD">
      <w:pPr>
        <w:pStyle w:val="TOC1"/>
        <w:tabs>
          <w:tab w:val="right" w:leader="underscore" w:pos="9017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</w:rPr>
      </w:pPr>
      <w:r>
        <w:rPr>
          <w:b w:val="0"/>
          <w:bCs w:val="0"/>
          <w:i w:val="0"/>
          <w:iCs w:val="0"/>
          <w:sz w:val="52"/>
        </w:rPr>
        <w:fldChar w:fldCharType="begin"/>
      </w:r>
      <w:r>
        <w:rPr>
          <w:b w:val="0"/>
          <w:bCs w:val="0"/>
          <w:i w:val="0"/>
          <w:iCs w:val="0"/>
          <w:sz w:val="52"/>
        </w:rPr>
        <w:instrText xml:space="preserve"> TOC \o "1-3" \u </w:instrText>
      </w:r>
      <w:r>
        <w:rPr>
          <w:b w:val="0"/>
          <w:bCs w:val="0"/>
          <w:i w:val="0"/>
          <w:iCs w:val="0"/>
          <w:sz w:val="52"/>
        </w:rPr>
        <w:fldChar w:fldCharType="separate"/>
      </w:r>
      <w:r w:rsidR="0042649A" w:rsidRPr="006B25D1">
        <w:rPr>
          <w:rFonts w:ascii="Arial Black" w:hAnsi="Arial Black"/>
          <w:noProof/>
          <w:color w:val="2E74B5" w:themeColor="accent1" w:themeShade="BF"/>
        </w:rPr>
        <w:t>IntegrateX Installation Guide</w:t>
      </w:r>
      <w:r w:rsidR="0042649A">
        <w:rPr>
          <w:noProof/>
        </w:rPr>
        <w:tab/>
      </w:r>
      <w:r w:rsidR="0042649A">
        <w:rPr>
          <w:noProof/>
        </w:rPr>
        <w:fldChar w:fldCharType="begin"/>
      </w:r>
      <w:r w:rsidR="0042649A">
        <w:rPr>
          <w:noProof/>
        </w:rPr>
        <w:instrText xml:space="preserve"> PAGEREF _Toc78216909 \h </w:instrText>
      </w:r>
      <w:r w:rsidR="0042649A">
        <w:rPr>
          <w:noProof/>
        </w:rPr>
      </w:r>
      <w:r w:rsidR="0042649A">
        <w:rPr>
          <w:noProof/>
        </w:rPr>
        <w:fldChar w:fldCharType="separate"/>
      </w:r>
      <w:r w:rsidR="0042649A">
        <w:rPr>
          <w:noProof/>
        </w:rPr>
        <w:t>2</w:t>
      </w:r>
      <w:r w:rsidR="0042649A">
        <w:rPr>
          <w:noProof/>
        </w:rPr>
        <w:fldChar w:fldCharType="end"/>
      </w:r>
    </w:p>
    <w:p w:rsidR="0042649A" w:rsidRDefault="0042649A">
      <w:pPr>
        <w:pStyle w:val="TOC1"/>
        <w:tabs>
          <w:tab w:val="right" w:leader="underscore" w:pos="9017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</w:rPr>
      </w:pPr>
      <w:r w:rsidRPr="006B25D1">
        <w:rPr>
          <w:rFonts w:ascii="Arial Black" w:hAnsi="Arial Black"/>
          <w:noProof/>
          <w:color w:val="2E74B5" w:themeColor="accent1" w:themeShade="BF"/>
        </w:rPr>
        <w:t>Pre-Requisites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_Toc78216910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42649A" w:rsidRDefault="0042649A">
      <w:pPr>
        <w:pStyle w:val="TOC1"/>
        <w:tabs>
          <w:tab w:val="right" w:leader="underscore" w:pos="9017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</w:rPr>
      </w:pPr>
      <w:r w:rsidRPr="006B25D1">
        <w:rPr>
          <w:rFonts w:ascii="Arial Black" w:hAnsi="Arial Black"/>
          <w:noProof/>
          <w:color w:val="2E74B5" w:themeColor="accent1" w:themeShade="BF"/>
        </w:rPr>
        <w:t>Release Contents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_Toc78216911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42649A" w:rsidRDefault="0042649A">
      <w:pPr>
        <w:pStyle w:val="TOC1"/>
        <w:tabs>
          <w:tab w:val="right" w:leader="underscore" w:pos="9017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</w:rPr>
      </w:pPr>
      <w:r w:rsidRPr="006B25D1">
        <w:rPr>
          <w:rFonts w:ascii="Arial Black" w:hAnsi="Arial Black"/>
          <w:noProof/>
          <w:color w:val="2E74B5" w:themeColor="accent1" w:themeShade="BF"/>
        </w:rPr>
        <w:t>Deployment Steps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_Toc78216912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42649A" w:rsidRDefault="0042649A">
      <w:pPr>
        <w:pStyle w:val="TOC1"/>
        <w:tabs>
          <w:tab w:val="right" w:leader="underscore" w:pos="9017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</w:rPr>
      </w:pPr>
      <w:r w:rsidRPr="006B25D1">
        <w:rPr>
          <w:rFonts w:ascii="Arial Black" w:hAnsi="Arial Black"/>
          <w:noProof/>
          <w:color w:val="2E74B5" w:themeColor="accent1" w:themeShade="BF"/>
        </w:rPr>
        <w:t>Roll Back Steps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_Toc78216913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F92AFD" w:rsidRDefault="00BE7CDD" w:rsidP="003D460A">
      <w:pPr>
        <w:pStyle w:val="TOC1"/>
        <w:tabs>
          <w:tab w:val="right" w:leader="underscore" w:pos="9017"/>
        </w:tabs>
        <w:rPr>
          <w:b w:val="0"/>
          <w:bCs w:val="0"/>
          <w:i w:val="0"/>
          <w:iCs w:val="0"/>
          <w:sz w:val="52"/>
        </w:rPr>
      </w:pPr>
      <w:r>
        <w:rPr>
          <w:b w:val="0"/>
          <w:bCs w:val="0"/>
          <w:i w:val="0"/>
          <w:iCs w:val="0"/>
          <w:sz w:val="52"/>
        </w:rPr>
        <w:fldChar w:fldCharType="end"/>
      </w:r>
    </w:p>
    <w:p w:rsidR="00B95514" w:rsidRDefault="00B95514" w:rsidP="00B95514"/>
    <w:p w:rsidR="006B0C77" w:rsidRDefault="006B0C77" w:rsidP="00B95514"/>
    <w:p w:rsidR="006B0C77" w:rsidRDefault="006B0C77" w:rsidP="00B95514"/>
    <w:p w:rsidR="006B0C77" w:rsidRDefault="006B0C77" w:rsidP="00B95514"/>
    <w:p w:rsidR="006B0C77" w:rsidRDefault="006B0C77" w:rsidP="00B95514"/>
    <w:p w:rsidR="006B0C77" w:rsidRDefault="006B0C77" w:rsidP="00B95514"/>
    <w:p w:rsidR="006B0C77" w:rsidRDefault="006B0C77" w:rsidP="00B95514"/>
    <w:p w:rsidR="006B0C77" w:rsidRDefault="006B0C77" w:rsidP="00B95514"/>
    <w:p w:rsidR="00B95514" w:rsidRDefault="00B95514" w:rsidP="00B95514"/>
    <w:p w:rsidR="00043E9B" w:rsidRDefault="00043E9B" w:rsidP="00B95514"/>
    <w:p w:rsidR="00043E9B" w:rsidRDefault="00043E9B" w:rsidP="00B95514"/>
    <w:p w:rsidR="00043E9B" w:rsidRDefault="00043E9B" w:rsidP="00B95514"/>
    <w:p w:rsidR="00043E9B" w:rsidRDefault="00043E9B" w:rsidP="00B95514"/>
    <w:p w:rsidR="00B95514" w:rsidRPr="00B95514" w:rsidRDefault="00B95514" w:rsidP="00B95514"/>
    <w:p w:rsidR="001D488C" w:rsidRDefault="001D488C" w:rsidP="00913DAD"/>
    <w:p w:rsidR="00913DAD" w:rsidRPr="00512B7D" w:rsidRDefault="00913DAD" w:rsidP="00043E9B">
      <w:pPr>
        <w:pStyle w:val="Heading1"/>
        <w:rPr>
          <w:rFonts w:ascii="Arial" w:hAnsi="Arial" w:cs="Arial"/>
          <w:color w:val="2E74B5" w:themeColor="accent1" w:themeShade="BF"/>
        </w:rPr>
      </w:pPr>
      <w:bookmarkStart w:id="8" w:name="_Toc78216909"/>
      <w:proofErr w:type="spellStart"/>
      <w:r w:rsidRPr="00512B7D">
        <w:rPr>
          <w:rFonts w:ascii="Arial Black" w:hAnsi="Arial Black"/>
          <w:color w:val="2E74B5" w:themeColor="accent1" w:themeShade="BF"/>
        </w:rPr>
        <w:lastRenderedPageBreak/>
        <w:t>IntegrateX</w:t>
      </w:r>
      <w:proofErr w:type="spellEnd"/>
      <w:r w:rsidRPr="00512B7D">
        <w:rPr>
          <w:rFonts w:ascii="Arial Black" w:hAnsi="Arial Black"/>
          <w:color w:val="2E74B5" w:themeColor="accent1" w:themeShade="BF"/>
        </w:rPr>
        <w:t xml:space="preserve"> Installation Guide</w:t>
      </w:r>
      <w:bookmarkEnd w:id="8"/>
    </w:p>
    <w:p w:rsidR="00913DAD" w:rsidRPr="006D1E02" w:rsidRDefault="00913DAD" w:rsidP="00913DAD">
      <w:pPr>
        <w:rPr>
          <w:rFonts w:ascii="Arial" w:hAnsi="Arial" w:cs="Arial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32"/>
        <w:gridCol w:w="5877"/>
      </w:tblGrid>
      <w:tr w:rsidR="00913DAD" w:rsidRPr="006D1E02" w:rsidTr="00A46580">
        <w:trPr>
          <w:trHeight w:val="454"/>
        </w:trPr>
        <w:tc>
          <w:tcPr>
            <w:tcW w:w="3291" w:type="dxa"/>
            <w:shd w:val="clear" w:color="auto" w:fill="F2F2F2"/>
          </w:tcPr>
          <w:p w:rsidR="00913DAD" w:rsidRPr="006D1E02" w:rsidRDefault="00913DAD" w:rsidP="00A46580">
            <w:pPr>
              <w:spacing w:before="120" w:after="12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Document Name</w:t>
            </w:r>
            <w:r w:rsidRPr="006D1E02">
              <w:rPr>
                <w:rFonts w:ascii="Arial" w:hAnsi="Arial" w:cs="Arial"/>
                <w:b/>
              </w:rPr>
              <w:t>:</w:t>
            </w:r>
          </w:p>
        </w:tc>
        <w:tc>
          <w:tcPr>
            <w:tcW w:w="6563" w:type="dxa"/>
            <w:shd w:val="clear" w:color="auto" w:fill="auto"/>
          </w:tcPr>
          <w:p w:rsidR="00913DAD" w:rsidRPr="006D1E02" w:rsidRDefault="00913DAD" w:rsidP="00A46580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Installation Guide</w:t>
            </w:r>
          </w:p>
        </w:tc>
      </w:tr>
      <w:tr w:rsidR="00913DAD" w:rsidRPr="006D1E02" w:rsidTr="00A46580">
        <w:trPr>
          <w:trHeight w:val="454"/>
        </w:trPr>
        <w:tc>
          <w:tcPr>
            <w:tcW w:w="3291" w:type="dxa"/>
            <w:shd w:val="clear" w:color="auto" w:fill="F2F2F2"/>
          </w:tcPr>
          <w:p w:rsidR="00913DAD" w:rsidRPr="006D1E02" w:rsidRDefault="00913DAD" w:rsidP="00A46580">
            <w:pPr>
              <w:spacing w:before="120" w:after="12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Version</w:t>
            </w:r>
            <w:r w:rsidRPr="006D1E02">
              <w:rPr>
                <w:rFonts w:ascii="Arial" w:hAnsi="Arial" w:cs="Arial"/>
                <w:b/>
              </w:rPr>
              <w:t>:</w:t>
            </w:r>
          </w:p>
        </w:tc>
        <w:tc>
          <w:tcPr>
            <w:tcW w:w="6563" w:type="dxa"/>
            <w:shd w:val="clear" w:color="auto" w:fill="auto"/>
          </w:tcPr>
          <w:p w:rsidR="00913DAD" w:rsidRPr="006D1E02" w:rsidRDefault="00913DAD" w:rsidP="00A46580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V1.0</w:t>
            </w:r>
          </w:p>
        </w:tc>
      </w:tr>
      <w:tr w:rsidR="00913DAD" w:rsidRPr="006D1E02" w:rsidTr="00A46580">
        <w:trPr>
          <w:trHeight w:val="454"/>
        </w:trPr>
        <w:tc>
          <w:tcPr>
            <w:tcW w:w="3291" w:type="dxa"/>
            <w:shd w:val="clear" w:color="auto" w:fill="F2F2F2"/>
          </w:tcPr>
          <w:p w:rsidR="00913DAD" w:rsidRPr="006D1E02" w:rsidRDefault="00913DAD" w:rsidP="00A46580">
            <w:pPr>
              <w:spacing w:before="120" w:after="120"/>
              <w:rPr>
                <w:rFonts w:ascii="Arial" w:hAnsi="Arial" w:cs="Arial"/>
                <w:b/>
              </w:rPr>
            </w:pPr>
            <w:r w:rsidRPr="006D1E02">
              <w:rPr>
                <w:rFonts w:ascii="Arial" w:hAnsi="Arial" w:cs="Arial"/>
                <w:b/>
              </w:rPr>
              <w:t>Location of delivery:</w:t>
            </w:r>
          </w:p>
        </w:tc>
        <w:tc>
          <w:tcPr>
            <w:tcW w:w="6563" w:type="dxa"/>
            <w:shd w:val="clear" w:color="auto" w:fill="auto"/>
          </w:tcPr>
          <w:p w:rsidR="00913DAD" w:rsidRPr="006D1E02" w:rsidRDefault="00913DAD" w:rsidP="00A46580">
            <w:pPr>
              <w:spacing w:before="120" w:after="12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Jira</w:t>
            </w:r>
            <w:proofErr w:type="spellEnd"/>
            <w:r>
              <w:rPr>
                <w:rFonts w:ascii="Arial" w:hAnsi="Arial" w:cs="Arial"/>
              </w:rPr>
              <w:t xml:space="preserve"> Online</w:t>
            </w:r>
          </w:p>
        </w:tc>
      </w:tr>
      <w:tr w:rsidR="00913DAD" w:rsidRPr="006D1E02" w:rsidTr="00A46580">
        <w:trPr>
          <w:trHeight w:val="454"/>
        </w:trPr>
        <w:tc>
          <w:tcPr>
            <w:tcW w:w="3291" w:type="dxa"/>
            <w:shd w:val="clear" w:color="auto" w:fill="F2F2F2"/>
          </w:tcPr>
          <w:p w:rsidR="00913DAD" w:rsidRPr="006D1E02" w:rsidRDefault="00913DAD" w:rsidP="00A46580">
            <w:pPr>
              <w:spacing w:before="120" w:after="120"/>
              <w:rPr>
                <w:rFonts w:ascii="Arial" w:hAnsi="Arial" w:cs="Arial"/>
                <w:b/>
              </w:rPr>
            </w:pPr>
            <w:r w:rsidRPr="006D1E02">
              <w:rPr>
                <w:rFonts w:ascii="Arial" w:hAnsi="Arial" w:cs="Arial"/>
                <w:b/>
              </w:rPr>
              <w:t>Mode of delivery:</w:t>
            </w:r>
          </w:p>
        </w:tc>
        <w:tc>
          <w:tcPr>
            <w:tcW w:w="6563" w:type="dxa"/>
            <w:shd w:val="clear" w:color="auto" w:fill="auto"/>
          </w:tcPr>
          <w:p w:rsidR="00913DAD" w:rsidRPr="006D1E02" w:rsidRDefault="00913DAD" w:rsidP="00A46580">
            <w:pPr>
              <w:spacing w:before="120" w:after="120"/>
              <w:rPr>
                <w:rFonts w:ascii="Arial" w:hAnsi="Arial" w:cs="Arial"/>
              </w:rPr>
            </w:pPr>
          </w:p>
        </w:tc>
      </w:tr>
      <w:tr w:rsidR="00913DAD" w:rsidRPr="006D1E02" w:rsidTr="00A46580">
        <w:trPr>
          <w:trHeight w:val="454"/>
        </w:trPr>
        <w:tc>
          <w:tcPr>
            <w:tcW w:w="3291" w:type="dxa"/>
            <w:shd w:val="clear" w:color="auto" w:fill="F2F2F2"/>
          </w:tcPr>
          <w:p w:rsidR="00913DAD" w:rsidRPr="006D1E02" w:rsidRDefault="00913DAD" w:rsidP="00A46580">
            <w:pPr>
              <w:spacing w:before="120" w:after="120"/>
              <w:rPr>
                <w:rFonts w:ascii="Arial" w:hAnsi="Arial" w:cs="Arial"/>
                <w:b/>
              </w:rPr>
            </w:pPr>
            <w:r w:rsidRPr="006D1E02">
              <w:rPr>
                <w:rFonts w:ascii="Arial" w:hAnsi="Arial" w:cs="Arial"/>
                <w:b/>
              </w:rPr>
              <w:t>Date approved:</w:t>
            </w:r>
          </w:p>
        </w:tc>
        <w:tc>
          <w:tcPr>
            <w:tcW w:w="6563" w:type="dxa"/>
            <w:shd w:val="clear" w:color="auto" w:fill="auto"/>
          </w:tcPr>
          <w:p w:rsidR="00913DAD" w:rsidRPr="006D1E02" w:rsidRDefault="00913DAD" w:rsidP="00A46580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26 July 2021</w:t>
            </w:r>
          </w:p>
        </w:tc>
      </w:tr>
    </w:tbl>
    <w:p w:rsidR="00913DAD" w:rsidRPr="006D1E02" w:rsidRDefault="00913DAD" w:rsidP="00913DAD">
      <w:pPr>
        <w:rPr>
          <w:rFonts w:ascii="Arial" w:hAnsi="Arial" w:cs="Arial"/>
        </w:rPr>
      </w:pPr>
    </w:p>
    <w:p w:rsidR="00913DAD" w:rsidRPr="006D1E02" w:rsidRDefault="00913DAD" w:rsidP="00913DAD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IntegrateX</w:t>
      </w:r>
      <w:proofErr w:type="spellEnd"/>
      <w:r>
        <w:rPr>
          <w:rFonts w:ascii="Arial" w:hAnsi="Arial" w:cs="Arial"/>
        </w:rPr>
        <w:t xml:space="preserve"> is bot engine for hoteling industry, it gets data from integrated PMS systems &amp; </w:t>
      </w:r>
      <w:proofErr w:type="spellStart"/>
      <w:r>
        <w:rPr>
          <w:rFonts w:ascii="Arial" w:hAnsi="Arial" w:cs="Arial"/>
        </w:rPr>
        <w:t>GuestX</w:t>
      </w:r>
      <w:proofErr w:type="spellEnd"/>
      <w:r>
        <w:rPr>
          <w:rFonts w:ascii="Arial" w:hAnsi="Arial" w:cs="Arial"/>
        </w:rPr>
        <w:t xml:space="preserve"> system based on page or form scan. For more details, see </w:t>
      </w:r>
      <w:r w:rsidR="00043E9B" w:rsidRPr="0073046E">
        <w:rPr>
          <w:rFonts w:ascii="Arial" w:hAnsi="Arial" w:cs="Arial"/>
        </w:rPr>
        <w:t>BDU SOW</w:t>
      </w:r>
      <w:r w:rsidRPr="0073046E">
        <w:rPr>
          <w:rFonts w:ascii="Arial" w:hAnsi="Arial" w:cs="Arial"/>
        </w:rPr>
        <w:t xml:space="preserve"> V1.5</w:t>
      </w:r>
      <w:r>
        <w:rPr>
          <w:rFonts w:ascii="Arial" w:hAnsi="Arial" w:cs="Arial"/>
        </w:rPr>
        <w:t>.pdf</w:t>
      </w:r>
    </w:p>
    <w:p w:rsidR="00913DAD" w:rsidRDefault="00913DAD" w:rsidP="00913DAD">
      <w:pPr>
        <w:rPr>
          <w:rFonts w:ascii="Arial" w:hAnsi="Arial" w:cs="Arial"/>
        </w:rPr>
      </w:pPr>
    </w:p>
    <w:p w:rsidR="000E4709" w:rsidRPr="006D1E02" w:rsidRDefault="000E4709" w:rsidP="00913DAD">
      <w:pPr>
        <w:rPr>
          <w:rFonts w:ascii="Arial" w:hAnsi="Arial" w:cs="Arial"/>
        </w:rPr>
      </w:pPr>
    </w:p>
    <w:p w:rsidR="00913DAD" w:rsidRPr="006D1E02" w:rsidRDefault="00913DAD" w:rsidP="00913DAD">
      <w:pPr>
        <w:rPr>
          <w:rFonts w:ascii="Arial" w:hAnsi="Arial" w:cs="Arial"/>
        </w:rPr>
      </w:pPr>
    </w:p>
    <w:p w:rsidR="00913DAD" w:rsidRPr="00512B7D" w:rsidRDefault="00913DAD" w:rsidP="00043E9B">
      <w:pPr>
        <w:pStyle w:val="Heading1"/>
        <w:rPr>
          <w:rFonts w:ascii="Arial Black" w:hAnsi="Arial Black"/>
          <w:color w:val="2E74B5" w:themeColor="accent1" w:themeShade="BF"/>
        </w:rPr>
      </w:pPr>
      <w:bookmarkStart w:id="9" w:name="_Toc78216910"/>
      <w:r w:rsidRPr="00512B7D">
        <w:rPr>
          <w:rFonts w:ascii="Arial Black" w:hAnsi="Arial Black"/>
          <w:color w:val="2E74B5" w:themeColor="accent1" w:themeShade="BF"/>
        </w:rPr>
        <w:t>Pre-Requisites</w:t>
      </w:r>
      <w:bookmarkEnd w:id="9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00"/>
        <w:gridCol w:w="4609"/>
      </w:tblGrid>
      <w:tr w:rsidR="00913DAD" w:rsidRPr="006D1E02" w:rsidTr="00A46580">
        <w:trPr>
          <w:trHeight w:val="818"/>
        </w:trPr>
        <w:tc>
          <w:tcPr>
            <w:tcW w:w="4770" w:type="dxa"/>
            <w:shd w:val="clear" w:color="auto" w:fill="auto"/>
          </w:tcPr>
          <w:p w:rsidR="00913DAD" w:rsidRPr="00052D06" w:rsidRDefault="00913DAD" w:rsidP="00A46580">
            <w:pPr>
              <w:spacing w:before="240"/>
              <w:rPr>
                <w:rFonts w:ascii="Arial" w:hAnsi="Arial" w:cs="Arial"/>
              </w:rPr>
            </w:pPr>
            <w:proofErr w:type="spellStart"/>
            <w:r w:rsidRPr="00052D06">
              <w:rPr>
                <w:rFonts w:ascii="Arial" w:hAnsi="Arial" w:cs="Arial"/>
              </w:rPr>
              <w:t>GuestX</w:t>
            </w:r>
            <w:proofErr w:type="spellEnd"/>
            <w:r w:rsidRPr="00052D06">
              <w:rPr>
                <w:rFonts w:ascii="Arial" w:hAnsi="Arial" w:cs="Arial"/>
              </w:rPr>
              <w:t xml:space="preserve"> Backend</w:t>
            </w:r>
          </w:p>
        </w:tc>
        <w:tc>
          <w:tcPr>
            <w:tcW w:w="5084" w:type="dxa"/>
            <w:shd w:val="clear" w:color="auto" w:fill="auto"/>
          </w:tcPr>
          <w:p w:rsidR="00913DAD" w:rsidRPr="00052D06" w:rsidRDefault="00913DAD" w:rsidP="00A46580">
            <w:pPr>
              <w:spacing w:before="240"/>
              <w:rPr>
                <w:rFonts w:ascii="Arial" w:hAnsi="Arial" w:cs="Arial"/>
              </w:rPr>
            </w:pPr>
            <w:r w:rsidRPr="00052D06">
              <w:rPr>
                <w:rFonts w:ascii="Arial" w:hAnsi="Arial" w:cs="Arial"/>
              </w:rPr>
              <w:t xml:space="preserve">PHP 7.4, </w:t>
            </w:r>
            <w:proofErr w:type="spellStart"/>
            <w:r w:rsidRPr="00052D06">
              <w:rPr>
                <w:rFonts w:ascii="Arial" w:hAnsi="Arial" w:cs="Arial"/>
              </w:rPr>
              <w:t>Laravel</w:t>
            </w:r>
            <w:proofErr w:type="spellEnd"/>
            <w:r w:rsidRPr="00052D06">
              <w:rPr>
                <w:rFonts w:ascii="Arial" w:hAnsi="Arial" w:cs="Arial"/>
              </w:rPr>
              <w:t xml:space="preserve"> Framework</w:t>
            </w:r>
          </w:p>
        </w:tc>
      </w:tr>
      <w:tr w:rsidR="00913DAD" w:rsidRPr="006D1E02" w:rsidTr="00A46580">
        <w:trPr>
          <w:trHeight w:val="454"/>
        </w:trPr>
        <w:tc>
          <w:tcPr>
            <w:tcW w:w="4770" w:type="dxa"/>
            <w:shd w:val="clear" w:color="auto" w:fill="auto"/>
          </w:tcPr>
          <w:p w:rsidR="00913DAD" w:rsidRPr="006D1E02" w:rsidRDefault="00913DAD" w:rsidP="00A46580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IntegrateX</w:t>
            </w:r>
            <w:proofErr w:type="spellEnd"/>
          </w:p>
        </w:tc>
        <w:tc>
          <w:tcPr>
            <w:tcW w:w="5084" w:type="dxa"/>
            <w:shd w:val="clear" w:color="auto" w:fill="auto"/>
          </w:tcPr>
          <w:p w:rsidR="00913DAD" w:rsidRPr="006D1E02" w:rsidRDefault="00913DAD" w:rsidP="00A4658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Windows 10+, </w:t>
            </w:r>
            <w:r>
              <w:t>Mac 10.14</w:t>
            </w:r>
            <w:proofErr w:type="gramStart"/>
            <w:r>
              <w:t>.+</w:t>
            </w:r>
            <w:proofErr w:type="gramEnd"/>
          </w:p>
        </w:tc>
      </w:tr>
      <w:tr w:rsidR="00913DAD" w:rsidRPr="006D1E02" w:rsidTr="00A46580">
        <w:trPr>
          <w:trHeight w:val="454"/>
        </w:trPr>
        <w:tc>
          <w:tcPr>
            <w:tcW w:w="4770" w:type="dxa"/>
            <w:shd w:val="clear" w:color="auto" w:fill="auto"/>
          </w:tcPr>
          <w:p w:rsidR="00913DAD" w:rsidRPr="006D1E02" w:rsidRDefault="00913DAD" w:rsidP="00A4658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Browser</w:t>
            </w:r>
          </w:p>
        </w:tc>
        <w:tc>
          <w:tcPr>
            <w:tcW w:w="5084" w:type="dxa"/>
            <w:shd w:val="clear" w:color="auto" w:fill="auto"/>
          </w:tcPr>
          <w:p w:rsidR="00913DAD" w:rsidRPr="006D1E02" w:rsidRDefault="00913DAD" w:rsidP="00A4658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Chrome </w:t>
            </w:r>
            <w:r>
              <w:rPr>
                <w:rFonts w:ascii="Roboto" w:hAnsi="Roboto"/>
                <w:color w:val="5F6368"/>
                <w:sz w:val="20"/>
                <w:szCs w:val="20"/>
              </w:rPr>
              <w:t>91.0.4472.164</w:t>
            </w:r>
          </w:p>
        </w:tc>
      </w:tr>
    </w:tbl>
    <w:p w:rsidR="00913DAD" w:rsidRDefault="00913DAD" w:rsidP="00913DAD">
      <w:pPr>
        <w:spacing w:line="360" w:lineRule="auto"/>
        <w:rPr>
          <w:rFonts w:ascii="Arial Black" w:hAnsi="Arial Black" w:cs="Arial"/>
          <w:b/>
        </w:rPr>
      </w:pPr>
    </w:p>
    <w:p w:rsidR="00913DAD" w:rsidRPr="00512B7D" w:rsidRDefault="00913DAD" w:rsidP="00043E9B">
      <w:pPr>
        <w:pStyle w:val="Heading1"/>
        <w:rPr>
          <w:rFonts w:ascii="Arial Black" w:hAnsi="Arial Black"/>
          <w:color w:val="2E74B5" w:themeColor="accent1" w:themeShade="BF"/>
        </w:rPr>
      </w:pPr>
      <w:bookmarkStart w:id="10" w:name="_Toc78216911"/>
      <w:r w:rsidRPr="00512B7D">
        <w:rPr>
          <w:rFonts w:ascii="Arial Black" w:hAnsi="Arial Black"/>
          <w:color w:val="2E74B5" w:themeColor="accent1" w:themeShade="BF"/>
        </w:rPr>
        <w:t>Release Contents</w:t>
      </w:r>
      <w:bookmarkEnd w:id="10"/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91"/>
        <w:gridCol w:w="4618"/>
      </w:tblGrid>
      <w:tr w:rsidR="00913DAD" w:rsidRPr="006D1E02" w:rsidTr="00A46580">
        <w:trPr>
          <w:trHeight w:val="737"/>
        </w:trPr>
        <w:tc>
          <w:tcPr>
            <w:tcW w:w="4770" w:type="dxa"/>
            <w:shd w:val="clear" w:color="auto" w:fill="auto"/>
          </w:tcPr>
          <w:p w:rsidR="00913DAD" w:rsidRPr="00E806CD" w:rsidRDefault="00913DAD" w:rsidP="00A46580">
            <w:pPr>
              <w:spacing w:before="240"/>
              <w:rPr>
                <w:rFonts w:ascii="Arial" w:hAnsi="Arial" w:cs="Arial"/>
              </w:rPr>
            </w:pPr>
            <w:proofErr w:type="spellStart"/>
            <w:r w:rsidRPr="00E806CD">
              <w:rPr>
                <w:rFonts w:ascii="Arial" w:hAnsi="Arial" w:cs="Arial"/>
              </w:rPr>
              <w:t>IntegrateX</w:t>
            </w:r>
            <w:proofErr w:type="spellEnd"/>
          </w:p>
        </w:tc>
        <w:tc>
          <w:tcPr>
            <w:tcW w:w="5084" w:type="dxa"/>
            <w:shd w:val="clear" w:color="auto" w:fill="auto"/>
          </w:tcPr>
          <w:p w:rsidR="00913DAD" w:rsidRPr="00E806CD" w:rsidRDefault="00913DAD" w:rsidP="00A46580">
            <w:pPr>
              <w:spacing w:before="240"/>
              <w:rPr>
                <w:rFonts w:ascii="Arial" w:hAnsi="Arial" w:cs="Arial"/>
              </w:rPr>
            </w:pPr>
            <w:r w:rsidRPr="00E806CD">
              <w:rPr>
                <w:rFonts w:ascii="Arial" w:hAnsi="Arial" w:cs="Arial"/>
              </w:rPr>
              <w:t>IntegrateX.msi</w:t>
            </w:r>
          </w:p>
        </w:tc>
      </w:tr>
      <w:tr w:rsidR="00913DAD" w:rsidRPr="006D1E02" w:rsidTr="00A46580">
        <w:trPr>
          <w:trHeight w:val="638"/>
        </w:trPr>
        <w:tc>
          <w:tcPr>
            <w:tcW w:w="4770" w:type="dxa"/>
            <w:shd w:val="clear" w:color="auto" w:fill="auto"/>
          </w:tcPr>
          <w:p w:rsidR="00913DAD" w:rsidRPr="006D1E02" w:rsidRDefault="00913DAD" w:rsidP="00A46580">
            <w:pPr>
              <w:spacing w:before="24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IntegrateX</w:t>
            </w:r>
            <w:proofErr w:type="spellEnd"/>
            <w:r>
              <w:rPr>
                <w:rFonts w:ascii="Arial" w:hAnsi="Arial" w:cs="Arial"/>
              </w:rPr>
              <w:t xml:space="preserve"> API</w:t>
            </w:r>
          </w:p>
        </w:tc>
        <w:tc>
          <w:tcPr>
            <w:tcW w:w="5084" w:type="dxa"/>
            <w:shd w:val="clear" w:color="auto" w:fill="auto"/>
          </w:tcPr>
          <w:p w:rsidR="00913DAD" w:rsidRPr="006D1E02" w:rsidRDefault="00913DAD" w:rsidP="00A46580">
            <w:pPr>
              <w:spacing w:before="2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PHP {REST} API</w:t>
            </w:r>
          </w:p>
        </w:tc>
      </w:tr>
      <w:tr w:rsidR="00913DAD" w:rsidRPr="006D1E02" w:rsidTr="00A46580">
        <w:trPr>
          <w:trHeight w:val="692"/>
        </w:trPr>
        <w:tc>
          <w:tcPr>
            <w:tcW w:w="4770" w:type="dxa"/>
            <w:shd w:val="clear" w:color="auto" w:fill="auto"/>
          </w:tcPr>
          <w:p w:rsidR="00913DAD" w:rsidRPr="006D1E02" w:rsidRDefault="00913DAD" w:rsidP="00A46580">
            <w:pPr>
              <w:spacing w:before="2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CMS Database</w:t>
            </w:r>
          </w:p>
        </w:tc>
        <w:tc>
          <w:tcPr>
            <w:tcW w:w="5084" w:type="dxa"/>
            <w:shd w:val="clear" w:color="auto" w:fill="auto"/>
          </w:tcPr>
          <w:p w:rsidR="00913DAD" w:rsidRPr="006D1E02" w:rsidRDefault="00913DAD" w:rsidP="00A46580">
            <w:pPr>
              <w:spacing w:before="2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Migration Scripts</w:t>
            </w:r>
          </w:p>
        </w:tc>
      </w:tr>
    </w:tbl>
    <w:p w:rsidR="00913DAD" w:rsidRDefault="00913DAD" w:rsidP="00913DAD">
      <w:pPr>
        <w:spacing w:line="360" w:lineRule="auto"/>
        <w:rPr>
          <w:rFonts w:ascii="Arial Black" w:hAnsi="Arial Black" w:cs="Arial"/>
          <w:b/>
        </w:rPr>
      </w:pPr>
    </w:p>
    <w:p w:rsidR="002D71B8" w:rsidRDefault="002D71B8" w:rsidP="00913DAD">
      <w:pPr>
        <w:spacing w:line="360" w:lineRule="auto"/>
        <w:rPr>
          <w:rFonts w:ascii="Arial Black" w:hAnsi="Arial Black" w:cs="Arial"/>
          <w:b/>
        </w:rPr>
      </w:pPr>
    </w:p>
    <w:p w:rsidR="00913DAD" w:rsidRPr="00512B7D" w:rsidRDefault="00913DAD" w:rsidP="00043E9B">
      <w:pPr>
        <w:pStyle w:val="Heading1"/>
        <w:rPr>
          <w:rFonts w:ascii="Arial Black" w:hAnsi="Arial Black"/>
          <w:color w:val="2E74B5" w:themeColor="accent1" w:themeShade="BF"/>
        </w:rPr>
      </w:pPr>
      <w:bookmarkStart w:id="11" w:name="_Toc78216912"/>
      <w:r w:rsidRPr="00512B7D">
        <w:rPr>
          <w:rFonts w:ascii="Arial Black" w:hAnsi="Arial Black"/>
          <w:color w:val="2E74B5" w:themeColor="accent1" w:themeShade="BF"/>
        </w:rPr>
        <w:lastRenderedPageBreak/>
        <w:t>Deployment Steps</w:t>
      </w:r>
      <w:bookmarkEnd w:id="11"/>
    </w:p>
    <w:p w:rsidR="00913DAD" w:rsidRDefault="00913DAD" w:rsidP="00C76DD0">
      <w:pPr>
        <w:numPr>
          <w:ilvl w:val="0"/>
          <w:numId w:val="2"/>
        </w:numPr>
        <w:spacing w:after="0" w:line="360" w:lineRule="auto"/>
        <w:rPr>
          <w:rFonts w:ascii="Arial Black" w:hAnsi="Arial Black" w:cs="Arial"/>
          <w:b/>
        </w:rPr>
      </w:pPr>
      <w:r>
        <w:rPr>
          <w:rFonts w:ascii="Arial Black" w:hAnsi="Arial Black" w:cs="Arial"/>
          <w:b/>
        </w:rPr>
        <w:t xml:space="preserve">Backup </w:t>
      </w:r>
    </w:p>
    <w:p w:rsidR="00913DAD" w:rsidRPr="00052D06" w:rsidRDefault="00913DAD" w:rsidP="00C76DD0">
      <w:pPr>
        <w:numPr>
          <w:ilvl w:val="0"/>
          <w:numId w:val="3"/>
        </w:numPr>
        <w:spacing w:before="240" w:after="0" w:line="240" w:lineRule="auto"/>
        <w:rPr>
          <w:rFonts w:ascii="Arial" w:hAnsi="Arial" w:cs="Arial"/>
        </w:rPr>
      </w:pPr>
      <w:proofErr w:type="spellStart"/>
      <w:r w:rsidRPr="00052D06">
        <w:rPr>
          <w:rFonts w:ascii="Arial" w:hAnsi="Arial" w:cs="Arial"/>
        </w:rPr>
        <w:t>GuestX</w:t>
      </w:r>
      <w:proofErr w:type="spellEnd"/>
      <w:r w:rsidRPr="00052D06">
        <w:rPr>
          <w:rFonts w:ascii="Arial" w:hAnsi="Arial" w:cs="Arial"/>
        </w:rPr>
        <w:t xml:space="preserve"> Database</w:t>
      </w:r>
    </w:p>
    <w:p w:rsidR="00913DAD" w:rsidRPr="00052D06" w:rsidRDefault="00913DAD" w:rsidP="00C76DD0">
      <w:pPr>
        <w:numPr>
          <w:ilvl w:val="0"/>
          <w:numId w:val="3"/>
        </w:numPr>
        <w:spacing w:before="240" w:after="0" w:line="240" w:lineRule="auto"/>
        <w:rPr>
          <w:rFonts w:ascii="Arial" w:hAnsi="Arial" w:cs="Arial"/>
        </w:rPr>
      </w:pPr>
      <w:proofErr w:type="spellStart"/>
      <w:r w:rsidRPr="00052D06">
        <w:rPr>
          <w:rFonts w:ascii="Arial" w:hAnsi="Arial" w:cs="Arial"/>
        </w:rPr>
        <w:t>GuestX</w:t>
      </w:r>
      <w:proofErr w:type="spellEnd"/>
      <w:r w:rsidRPr="00052D06">
        <w:rPr>
          <w:rFonts w:ascii="Arial" w:hAnsi="Arial" w:cs="Arial"/>
        </w:rPr>
        <w:t xml:space="preserve"> PHP Deployment Release</w:t>
      </w:r>
    </w:p>
    <w:p w:rsidR="00913DAD" w:rsidRDefault="00913DAD" w:rsidP="00913DAD">
      <w:pPr>
        <w:spacing w:line="360" w:lineRule="auto"/>
        <w:rPr>
          <w:rFonts w:ascii="Arial Black" w:hAnsi="Arial Black" w:cs="Arial"/>
          <w:b/>
        </w:rPr>
      </w:pPr>
    </w:p>
    <w:p w:rsidR="00913DAD" w:rsidRDefault="00913DAD" w:rsidP="00C76DD0">
      <w:pPr>
        <w:numPr>
          <w:ilvl w:val="0"/>
          <w:numId w:val="2"/>
        </w:numPr>
        <w:spacing w:after="0" w:line="360" w:lineRule="auto"/>
        <w:rPr>
          <w:rFonts w:ascii="Arial Black" w:hAnsi="Arial Black" w:cs="Arial"/>
          <w:b/>
        </w:rPr>
      </w:pPr>
      <w:r>
        <w:rPr>
          <w:rFonts w:ascii="Arial Black" w:hAnsi="Arial Black" w:cs="Arial"/>
          <w:b/>
        </w:rPr>
        <w:t>Installation</w:t>
      </w:r>
    </w:p>
    <w:p w:rsidR="00913DAD" w:rsidRDefault="00913DAD" w:rsidP="00C76DD0">
      <w:pPr>
        <w:numPr>
          <w:ilvl w:val="0"/>
          <w:numId w:val="3"/>
        </w:numPr>
        <w:spacing w:before="240" w:after="0" w:line="240" w:lineRule="auto"/>
        <w:rPr>
          <w:rFonts w:ascii="Arial" w:hAnsi="Arial" w:cs="Arial"/>
        </w:rPr>
      </w:pPr>
      <w:proofErr w:type="spellStart"/>
      <w:r w:rsidRPr="00052D06">
        <w:rPr>
          <w:rFonts w:ascii="Arial" w:hAnsi="Arial" w:cs="Arial"/>
        </w:rPr>
        <w:t>GuestX</w:t>
      </w:r>
      <w:proofErr w:type="spellEnd"/>
      <w:r w:rsidRPr="00052D06">
        <w:rPr>
          <w:rFonts w:ascii="Arial" w:hAnsi="Arial" w:cs="Arial"/>
        </w:rPr>
        <w:t xml:space="preserve"> PHP Deployment</w:t>
      </w:r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xcopy</w:t>
      </w:r>
      <w:proofErr w:type="spellEnd"/>
      <w:r>
        <w:rPr>
          <w:rFonts w:ascii="Arial" w:hAnsi="Arial" w:cs="Arial"/>
        </w:rPr>
        <w:t xml:space="preserve"> of PHP code.</w:t>
      </w:r>
    </w:p>
    <w:p w:rsidR="00913DAD" w:rsidRDefault="00913DAD" w:rsidP="00C76DD0">
      <w:pPr>
        <w:numPr>
          <w:ilvl w:val="0"/>
          <w:numId w:val="3"/>
        </w:numPr>
        <w:spacing w:before="240"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Update .</w:t>
      </w:r>
      <w:proofErr w:type="spellStart"/>
      <w:r>
        <w:rPr>
          <w:rFonts w:ascii="Arial" w:hAnsi="Arial" w:cs="Arial"/>
        </w:rPr>
        <w:t>inv</w:t>
      </w:r>
      <w:proofErr w:type="spellEnd"/>
      <w:r>
        <w:rPr>
          <w:rFonts w:ascii="Arial" w:hAnsi="Arial" w:cs="Arial"/>
        </w:rPr>
        <w:t xml:space="preserve"> file from root directory, add/ update entry of </w:t>
      </w:r>
    </w:p>
    <w:p w:rsidR="00913DAD" w:rsidRDefault="00913DAD" w:rsidP="00913DAD">
      <w:pPr>
        <w:spacing w:before="240"/>
        <w:ind w:left="1080"/>
        <w:rPr>
          <w:rFonts w:ascii="Arial" w:hAnsi="Arial" w:cs="Arial"/>
        </w:rPr>
      </w:pPr>
      <w:r>
        <w:rPr>
          <w:rFonts w:ascii="Arial" w:hAnsi="Arial" w:cs="Arial"/>
        </w:rPr>
        <w:t>“</w:t>
      </w:r>
      <w:r w:rsidRPr="004D5387">
        <w:rPr>
          <w:rFonts w:ascii="Arial" w:hAnsi="Arial" w:cs="Arial"/>
          <w:i/>
          <w:iCs/>
        </w:rPr>
        <w:t>BDU_API_URL=http://bduapi.btserver.com</w:t>
      </w:r>
      <w:r>
        <w:rPr>
          <w:rFonts w:ascii="Arial" w:hAnsi="Arial" w:cs="Arial"/>
        </w:rPr>
        <w:t>”</w:t>
      </w:r>
    </w:p>
    <w:p w:rsidR="00913DAD" w:rsidRDefault="00913DAD" w:rsidP="00C76DD0">
      <w:pPr>
        <w:numPr>
          <w:ilvl w:val="0"/>
          <w:numId w:val="3"/>
        </w:numPr>
        <w:spacing w:before="240"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Run “IntegrateX.msi” installer or download from live </w:t>
      </w:r>
      <w:proofErr w:type="spellStart"/>
      <w:r>
        <w:rPr>
          <w:rFonts w:ascii="Arial" w:hAnsi="Arial" w:cs="Arial"/>
        </w:rPr>
        <w:t>guestX</w:t>
      </w:r>
      <w:proofErr w:type="spellEnd"/>
      <w:r>
        <w:rPr>
          <w:rFonts w:ascii="Arial" w:hAnsi="Arial" w:cs="Arial"/>
        </w:rPr>
        <w:t xml:space="preserve"> application. </w:t>
      </w:r>
    </w:p>
    <w:p w:rsidR="00913DAD" w:rsidRDefault="00913DAD" w:rsidP="00913DAD">
      <w:pPr>
        <w:spacing w:before="240"/>
        <w:ind w:left="1080"/>
        <w:rPr>
          <w:rFonts w:ascii="Arial" w:hAnsi="Arial" w:cs="Arial"/>
        </w:rPr>
      </w:pPr>
      <w:r>
        <w:rPr>
          <w:rFonts w:ascii="Arial" w:hAnsi="Arial" w:cs="Arial"/>
        </w:rPr>
        <w:t>Change “</w:t>
      </w:r>
      <w:proofErr w:type="spellStart"/>
      <w:r>
        <w:rPr>
          <w:rFonts w:ascii="Arial" w:hAnsi="Arial" w:cs="Arial"/>
        </w:rPr>
        <w:t>app.config</w:t>
      </w:r>
      <w:proofErr w:type="spellEnd"/>
      <w:r>
        <w:rPr>
          <w:rFonts w:ascii="Arial" w:hAnsi="Arial" w:cs="Arial"/>
        </w:rPr>
        <w:t xml:space="preserve">” file, it’s located in </w:t>
      </w:r>
      <w:proofErr w:type="spellStart"/>
      <w:r>
        <w:rPr>
          <w:rFonts w:ascii="Arial" w:hAnsi="Arial" w:cs="Arial"/>
        </w:rPr>
        <w:t>IntegrateX</w:t>
      </w:r>
      <w:proofErr w:type="spellEnd"/>
      <w:r>
        <w:rPr>
          <w:rFonts w:ascii="Arial" w:hAnsi="Arial" w:cs="Arial"/>
        </w:rPr>
        <w:t xml:space="preserve"> installation folder. Add/ update API URI.., as shown below</w:t>
      </w:r>
    </w:p>
    <w:p w:rsidR="00913DAD" w:rsidRPr="00052D06" w:rsidRDefault="00913DAD" w:rsidP="004637DA">
      <w:pPr>
        <w:spacing w:before="240"/>
        <w:rPr>
          <w:rFonts w:ascii="Arial" w:hAnsi="Arial" w:cs="Arial"/>
        </w:rPr>
      </w:pPr>
      <w:r w:rsidRPr="004D5387">
        <w:rPr>
          <w:rFonts w:ascii="Arial" w:hAnsi="Arial" w:cs="Arial"/>
          <w:noProof/>
        </w:rPr>
        <w:drawing>
          <wp:inline distT="0" distB="0" distL="0" distR="0">
            <wp:extent cx="6276975" cy="12096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DAD" w:rsidRDefault="00913DAD" w:rsidP="00C76DD0">
      <w:pPr>
        <w:numPr>
          <w:ilvl w:val="0"/>
          <w:numId w:val="2"/>
        </w:numPr>
        <w:spacing w:after="0" w:line="360" w:lineRule="auto"/>
        <w:rPr>
          <w:rFonts w:ascii="Arial Black" w:hAnsi="Arial Black" w:cs="Arial"/>
          <w:b/>
        </w:rPr>
      </w:pPr>
      <w:r>
        <w:rPr>
          <w:rFonts w:ascii="Arial Black" w:hAnsi="Arial Black" w:cs="Arial"/>
          <w:b/>
        </w:rPr>
        <w:t>Test Installation</w:t>
      </w:r>
    </w:p>
    <w:p w:rsidR="00542AB4" w:rsidRDefault="00542AB4" w:rsidP="00542AB4">
      <w:pPr>
        <w:spacing w:after="0" w:line="360" w:lineRule="auto"/>
        <w:ind w:left="720"/>
        <w:jc w:val="center"/>
        <w:rPr>
          <w:rFonts w:ascii="Arial Black" w:hAnsi="Arial Black" w:cs="Arial"/>
          <w:b/>
        </w:rPr>
      </w:pPr>
      <w:r w:rsidRPr="004D5387">
        <w:rPr>
          <w:rFonts w:ascii="Arial" w:hAnsi="Arial" w:cs="Arial"/>
          <w:noProof/>
        </w:rPr>
        <w:drawing>
          <wp:inline distT="0" distB="0" distL="0" distR="0" wp14:anchorId="258D3126" wp14:editId="34A35892">
            <wp:extent cx="1419225" cy="1020357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2088" cy="1043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DAD" w:rsidRDefault="00542AB4" w:rsidP="00C76DD0">
      <w:pPr>
        <w:numPr>
          <w:ilvl w:val="0"/>
          <w:numId w:val="3"/>
        </w:numPr>
        <w:spacing w:before="240"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Double click on shortcut </w:t>
      </w:r>
      <w:proofErr w:type="spellStart"/>
      <w:r>
        <w:rPr>
          <w:rFonts w:ascii="Arial" w:hAnsi="Arial" w:cs="Arial"/>
        </w:rPr>
        <w:t>IntegrateX</w:t>
      </w:r>
      <w:proofErr w:type="spellEnd"/>
      <w:r w:rsidR="00913DAD">
        <w:rPr>
          <w:rFonts w:ascii="Arial" w:hAnsi="Arial" w:cs="Arial"/>
        </w:rPr>
        <w:t>.</w:t>
      </w:r>
    </w:p>
    <w:p w:rsidR="00093A5B" w:rsidRDefault="00093A5B" w:rsidP="00C76DD0">
      <w:pPr>
        <w:numPr>
          <w:ilvl w:val="0"/>
          <w:numId w:val="3"/>
        </w:numPr>
        <w:spacing w:before="240"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Open login form.</w:t>
      </w:r>
    </w:p>
    <w:p w:rsidR="00542AB4" w:rsidRDefault="00542AB4" w:rsidP="00AD5C10">
      <w:pPr>
        <w:spacing w:before="240" w:after="0" w:line="240" w:lineRule="auto"/>
        <w:rPr>
          <w:rFonts w:ascii="Arial" w:hAnsi="Arial" w:cs="Arial"/>
        </w:rPr>
      </w:pPr>
      <w:r w:rsidRPr="004D5387">
        <w:rPr>
          <w:rFonts w:ascii="Arial" w:hAnsi="Arial" w:cs="Arial"/>
          <w:noProof/>
        </w:rPr>
        <w:lastRenderedPageBreak/>
        <w:drawing>
          <wp:inline distT="0" distB="0" distL="0" distR="0" wp14:anchorId="6E8BEC81" wp14:editId="08FD00E3">
            <wp:extent cx="5867400" cy="36480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489" cy="365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DAD" w:rsidRPr="00083F9F" w:rsidRDefault="00083F9F" w:rsidP="00C76DD0">
      <w:pPr>
        <w:pStyle w:val="ListParagraph"/>
        <w:numPr>
          <w:ilvl w:val="0"/>
          <w:numId w:val="3"/>
        </w:numPr>
        <w:spacing w:before="240"/>
        <w:rPr>
          <w:rFonts w:ascii="Arial" w:hAnsi="Arial" w:cs="Arial"/>
          <w:sz w:val="22"/>
          <w:szCs w:val="22"/>
        </w:rPr>
      </w:pPr>
      <w:r w:rsidRPr="00083F9F">
        <w:rPr>
          <w:rFonts w:ascii="Arial" w:hAnsi="Arial" w:cs="Arial"/>
        </w:rPr>
        <w:t xml:space="preserve">Enter </w:t>
      </w:r>
      <w:r>
        <w:rPr>
          <w:rFonts w:ascii="Arial" w:hAnsi="Arial" w:cs="Arial"/>
        </w:rPr>
        <w:t>User Name “</w:t>
      </w:r>
      <w:hyperlink r:id="rId13" w:history="1">
        <w:r w:rsidRPr="00E71D77">
          <w:rPr>
            <w:rStyle w:val="Hyperlink"/>
            <w:rFonts w:ascii="Arial" w:hAnsi="Arial" w:cs="Arial"/>
          </w:rPr>
          <w:t>reroet1@gmail.com</w:t>
        </w:r>
      </w:hyperlink>
      <w:r>
        <w:rPr>
          <w:rFonts w:ascii="Arial" w:hAnsi="Arial" w:cs="Arial"/>
        </w:rPr>
        <w:t>”.</w:t>
      </w:r>
    </w:p>
    <w:p w:rsidR="00083F9F" w:rsidRPr="00083F9F" w:rsidRDefault="00083F9F" w:rsidP="00C76DD0">
      <w:pPr>
        <w:pStyle w:val="ListParagraph"/>
        <w:numPr>
          <w:ilvl w:val="0"/>
          <w:numId w:val="3"/>
        </w:numPr>
        <w:spacing w:before="24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</w:rPr>
        <w:t>Password “</w:t>
      </w:r>
      <w:r w:rsidR="00032878">
        <w:rPr>
          <w:rFonts w:ascii="Arial" w:hAnsi="Arial" w:cs="Arial"/>
        </w:rPr>
        <w:t>xxx</w:t>
      </w:r>
      <w:r>
        <w:rPr>
          <w:rFonts w:ascii="Arial" w:hAnsi="Arial" w:cs="Arial"/>
        </w:rPr>
        <w:t>”.</w:t>
      </w:r>
    </w:p>
    <w:p w:rsidR="00083F9F" w:rsidRPr="00093A5B" w:rsidRDefault="00083F9F" w:rsidP="00C76DD0">
      <w:pPr>
        <w:pStyle w:val="ListParagraph"/>
        <w:numPr>
          <w:ilvl w:val="0"/>
          <w:numId w:val="3"/>
        </w:numPr>
        <w:spacing w:before="24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</w:rPr>
        <w:t xml:space="preserve">Click on </w:t>
      </w:r>
      <w:r w:rsidR="00093A5B">
        <w:rPr>
          <w:rFonts w:ascii="Arial" w:hAnsi="Arial" w:cs="Arial"/>
        </w:rPr>
        <w:t>“L</w:t>
      </w:r>
      <w:r>
        <w:rPr>
          <w:rFonts w:ascii="Arial" w:hAnsi="Arial" w:cs="Arial"/>
        </w:rPr>
        <w:t>ogin</w:t>
      </w:r>
      <w:r w:rsidR="00093A5B">
        <w:rPr>
          <w:rFonts w:ascii="Arial" w:hAnsi="Arial" w:cs="Arial"/>
        </w:rPr>
        <w:t>”</w:t>
      </w:r>
      <w:r>
        <w:rPr>
          <w:rFonts w:ascii="Arial" w:hAnsi="Arial" w:cs="Arial"/>
        </w:rPr>
        <w:t xml:space="preserve"> button.</w:t>
      </w:r>
    </w:p>
    <w:p w:rsidR="00093A5B" w:rsidRPr="00083F9F" w:rsidRDefault="008574E9" w:rsidP="00C76DD0">
      <w:pPr>
        <w:pStyle w:val="ListParagraph"/>
        <w:numPr>
          <w:ilvl w:val="0"/>
          <w:numId w:val="3"/>
        </w:numPr>
        <w:spacing w:before="24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Login </w:t>
      </w:r>
      <w:r w:rsidR="00AD5C10">
        <w:rPr>
          <w:rFonts w:ascii="Arial" w:hAnsi="Arial" w:cs="Arial"/>
          <w:sz w:val="22"/>
          <w:szCs w:val="22"/>
        </w:rPr>
        <w:t>Successful.</w:t>
      </w:r>
    </w:p>
    <w:p w:rsidR="00913DAD" w:rsidRPr="00512B7D" w:rsidRDefault="00913DAD" w:rsidP="00043E9B">
      <w:pPr>
        <w:pStyle w:val="Heading1"/>
        <w:rPr>
          <w:rFonts w:ascii="Arial Black" w:hAnsi="Arial Black"/>
          <w:color w:val="2E74B5" w:themeColor="accent1" w:themeShade="BF"/>
        </w:rPr>
      </w:pPr>
      <w:bookmarkStart w:id="12" w:name="_Toc78216913"/>
      <w:r w:rsidRPr="00512B7D">
        <w:rPr>
          <w:rFonts w:ascii="Arial Black" w:hAnsi="Arial Black"/>
          <w:color w:val="2E74B5" w:themeColor="accent1" w:themeShade="BF"/>
        </w:rPr>
        <w:t>Roll Back Steps</w:t>
      </w:r>
      <w:bookmarkEnd w:id="12"/>
    </w:p>
    <w:p w:rsidR="00913DAD" w:rsidRPr="006D1E02" w:rsidRDefault="00913DAD" w:rsidP="00913DAD">
      <w:pPr>
        <w:rPr>
          <w:rFonts w:ascii="Arial" w:hAnsi="Arial" w:cs="Arial"/>
        </w:rPr>
      </w:pPr>
    </w:p>
    <w:p w:rsidR="00913DAD" w:rsidRPr="00052D06" w:rsidRDefault="00913DAD" w:rsidP="00C76DD0">
      <w:pPr>
        <w:numPr>
          <w:ilvl w:val="0"/>
          <w:numId w:val="3"/>
        </w:numPr>
        <w:spacing w:before="240"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Restore </w:t>
      </w:r>
      <w:proofErr w:type="spellStart"/>
      <w:r w:rsidRPr="00052D06">
        <w:rPr>
          <w:rFonts w:ascii="Arial" w:hAnsi="Arial" w:cs="Arial"/>
        </w:rPr>
        <w:t>GuestX</w:t>
      </w:r>
      <w:proofErr w:type="spellEnd"/>
      <w:r w:rsidRPr="00052D06">
        <w:rPr>
          <w:rFonts w:ascii="Arial" w:hAnsi="Arial" w:cs="Arial"/>
        </w:rPr>
        <w:t xml:space="preserve"> Database</w:t>
      </w:r>
      <w:r>
        <w:rPr>
          <w:rFonts w:ascii="Arial" w:hAnsi="Arial" w:cs="Arial"/>
        </w:rPr>
        <w:t xml:space="preserve"> backup.</w:t>
      </w:r>
    </w:p>
    <w:p w:rsidR="00913DAD" w:rsidRPr="00052D06" w:rsidRDefault="00913DAD" w:rsidP="00C76DD0">
      <w:pPr>
        <w:numPr>
          <w:ilvl w:val="0"/>
          <w:numId w:val="3"/>
        </w:numPr>
        <w:spacing w:before="240"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Overwrite </w:t>
      </w:r>
      <w:proofErr w:type="spellStart"/>
      <w:r>
        <w:rPr>
          <w:rFonts w:ascii="Arial" w:hAnsi="Arial" w:cs="Arial"/>
        </w:rPr>
        <w:t>GuestX</w:t>
      </w:r>
      <w:proofErr w:type="spellEnd"/>
      <w:r>
        <w:rPr>
          <w:rFonts w:ascii="Arial" w:hAnsi="Arial" w:cs="Arial"/>
        </w:rPr>
        <w:t xml:space="preserve"> PHP backup</w:t>
      </w:r>
    </w:p>
    <w:p w:rsidR="00B32A34" w:rsidRPr="00043E9B" w:rsidRDefault="00913DAD" w:rsidP="00BC3807">
      <w:pPr>
        <w:numPr>
          <w:ilvl w:val="0"/>
          <w:numId w:val="3"/>
        </w:numPr>
        <w:spacing w:before="240" w:after="0" w:line="240" w:lineRule="auto"/>
        <w:rPr>
          <w:rFonts w:ascii="Arial" w:hAnsi="Arial" w:cs="Arial"/>
          <w:b/>
          <w:sz w:val="20"/>
          <w:szCs w:val="28"/>
        </w:rPr>
      </w:pPr>
      <w:r w:rsidRPr="00043E9B">
        <w:rPr>
          <w:rFonts w:ascii="Arial" w:hAnsi="Arial" w:cs="Arial"/>
        </w:rPr>
        <w:t xml:space="preserve">Uninstall </w:t>
      </w:r>
      <w:proofErr w:type="spellStart"/>
      <w:r w:rsidRPr="00043E9B">
        <w:rPr>
          <w:rFonts w:ascii="Arial" w:hAnsi="Arial" w:cs="Arial"/>
        </w:rPr>
        <w:t>IntegrateX</w:t>
      </w:r>
      <w:proofErr w:type="spellEnd"/>
      <w:r w:rsidRPr="00043E9B">
        <w:rPr>
          <w:rFonts w:ascii="Arial" w:hAnsi="Arial" w:cs="Arial"/>
        </w:rPr>
        <w:t xml:space="preserve"> from control panel “Client Machines”.</w:t>
      </w:r>
    </w:p>
    <w:sectPr w:rsidR="00B32A34" w:rsidRPr="00043E9B" w:rsidSect="00E774EC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7" w:h="16839" w:code="9"/>
      <w:pgMar w:top="1627" w:right="1440" w:bottom="1440" w:left="1440" w:header="0" w:footer="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06463" w:rsidRDefault="00306463" w:rsidP="00DD60A2">
      <w:pPr>
        <w:spacing w:after="0" w:line="240" w:lineRule="auto"/>
      </w:pPr>
      <w:r>
        <w:separator/>
      </w:r>
    </w:p>
  </w:endnote>
  <w:endnote w:type="continuationSeparator" w:id="0">
    <w:p w:rsidR="00306463" w:rsidRDefault="00306463" w:rsidP="00DD60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Roboto">
    <w:panose1 w:val="02000000000000000000"/>
    <w:charset w:val="00"/>
    <w:family w:val="auto"/>
    <w:pitch w:val="variable"/>
    <w:sig w:usb0="E00002EF" w:usb1="5000205B" w:usb2="0000002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D71B8" w:rsidRDefault="002D71B8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7288A" w:rsidRDefault="0007288A" w:rsidP="00953DA2">
    <w:pPr>
      <w:pStyle w:val="Footer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margin">
                <wp:align>left</wp:align>
              </wp:positionH>
              <wp:positionV relativeFrom="paragraph">
                <wp:posOffset>-28575</wp:posOffset>
              </wp:positionV>
              <wp:extent cx="2476500" cy="249555"/>
              <wp:effectExtent l="0" t="0" r="0" b="0"/>
              <wp:wrapNone/>
              <wp:docPr id="9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6500" cy="2495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7288A" w:rsidRPr="003155B4" w:rsidRDefault="00D67697" w:rsidP="002D71B8">
                          <w:pPr>
                            <w:rPr>
                              <w:rFonts w:ascii="Arial Narrow" w:hAnsi="Arial Narrow"/>
                              <w:b/>
                              <w:i/>
                              <w:sz w:val="16"/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rFonts w:ascii="Arial Narrow" w:hAnsi="Arial Narrow"/>
                              <w:b/>
                              <w:sz w:val="16"/>
                              <w:szCs w:val="16"/>
                            </w:rPr>
                            <w:t>IntegrateX</w:t>
                          </w:r>
                          <w:proofErr w:type="spellEnd"/>
                          <w:r>
                            <w:rPr>
                              <w:rFonts w:ascii="Arial Narrow" w:hAnsi="Arial Narrow"/>
                              <w:b/>
                              <w:sz w:val="16"/>
                              <w:szCs w:val="16"/>
                            </w:rPr>
                            <w:t xml:space="preserve"> </w:t>
                          </w:r>
                          <w:r w:rsidR="00CE4BD7">
                            <w:rPr>
                              <w:rFonts w:ascii="Arial Narrow" w:hAnsi="Arial Narrow"/>
                              <w:b/>
                              <w:sz w:val="16"/>
                              <w:szCs w:val="16"/>
                            </w:rPr>
                            <w:t>Installation Guide</w:t>
                          </w:r>
                          <w:r w:rsidR="0046418A">
                            <w:rPr>
                              <w:rFonts w:ascii="Arial Narrow" w:hAnsi="Arial Narrow"/>
                              <w:b/>
                              <w:sz w:val="16"/>
                              <w:szCs w:val="16"/>
                            </w:rPr>
                            <w:t xml:space="preserve"> </w:t>
                          </w:r>
                          <w:r w:rsidR="0007288A">
                            <w:rPr>
                              <w:color w:val="808080"/>
                              <w:sz w:val="42"/>
                              <w:szCs w:val="40"/>
                            </w:rPr>
                            <w:t xml:space="preserve">           </w:t>
                          </w:r>
                        </w:p>
                        <w:p w:rsidR="0007288A" w:rsidRDefault="0007288A" w:rsidP="00A4750D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3" o:spid="_x0000_s1027" type="#_x0000_t202" style="position:absolute;left:0;text-align:left;margin-left:0;margin-top:-2.25pt;width:195pt;height:19.65pt;z-index:2516572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NB+tQIAALo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" filled="f" stroked="f">
              <v:textbox>
                <w:txbxContent>
                  <w:p w:rsidR="0007288A" w:rsidRPr="003155B4" w:rsidRDefault="00D67697" w:rsidP="002D71B8">
                    <w:pPr>
                      <w:rPr>
                        <w:rFonts w:ascii="Arial Narrow" w:hAnsi="Arial Narrow"/>
                        <w:b/>
                        <w:i/>
                        <w:sz w:val="16"/>
                        <w:szCs w:val="16"/>
                      </w:rPr>
                    </w:pPr>
                    <w:proofErr w:type="spellStart"/>
                    <w:r>
                      <w:rPr>
                        <w:rFonts w:ascii="Arial Narrow" w:hAnsi="Arial Narrow"/>
                        <w:b/>
                        <w:sz w:val="16"/>
                        <w:szCs w:val="16"/>
                      </w:rPr>
                      <w:t>IntegrateX</w:t>
                    </w:r>
                    <w:proofErr w:type="spellEnd"/>
                    <w:r>
                      <w:rPr>
                        <w:rFonts w:ascii="Arial Narrow" w:hAnsi="Arial Narrow"/>
                        <w:b/>
                        <w:sz w:val="16"/>
                        <w:szCs w:val="16"/>
                      </w:rPr>
                      <w:t xml:space="preserve"> </w:t>
                    </w:r>
                    <w:r w:rsidR="00CE4BD7">
                      <w:rPr>
                        <w:rFonts w:ascii="Arial Narrow" w:hAnsi="Arial Narrow"/>
                        <w:b/>
                        <w:sz w:val="16"/>
                        <w:szCs w:val="16"/>
                      </w:rPr>
                      <w:t>Installation Guide</w:t>
                    </w:r>
                    <w:r w:rsidR="0046418A">
                      <w:rPr>
                        <w:rFonts w:ascii="Arial Narrow" w:hAnsi="Arial Narrow"/>
                        <w:b/>
                        <w:sz w:val="16"/>
                        <w:szCs w:val="16"/>
                      </w:rPr>
                      <w:t xml:space="preserve"> </w:t>
                    </w:r>
                    <w:r w:rsidR="0007288A">
                      <w:rPr>
                        <w:color w:val="808080"/>
                        <w:sz w:val="42"/>
                        <w:szCs w:val="40"/>
                      </w:rPr>
                      <w:t xml:space="preserve">           </w:t>
                    </w:r>
                  </w:p>
                  <w:p w:rsidR="0007288A" w:rsidRDefault="0007288A" w:rsidP="00A4750D"/>
                </w:txbxContent>
              </v:textbox>
              <w10:wrap anchorx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>
              <wp:simplePos x="0" y="0"/>
              <wp:positionH relativeFrom="column">
                <wp:posOffset>-19685</wp:posOffset>
              </wp:positionH>
              <wp:positionV relativeFrom="paragraph">
                <wp:posOffset>-36830</wp:posOffset>
              </wp:positionV>
              <wp:extent cx="5972175" cy="0"/>
              <wp:effectExtent l="8890" t="10160" r="10160" b="8890"/>
              <wp:wrapNone/>
              <wp:docPr id="8" name="AutoShape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7217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365F91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w16se="http://schemas.microsoft.com/office/word/2015/wordml/symex">
          <w:pict>
            <v:shapetype w14:anchorId="58D51358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32" o:spid="_x0000_s1026" type="#_x0000_t32" style="position:absolute;margin-left:-1.55pt;margin-top:-2.9pt;width:470.25pt;height:0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" strokecolor="#365f91"/>
          </w:pict>
        </mc:Fallback>
      </mc:AlternateContent>
    </w:r>
    <w:r>
      <w:rPr>
        <w:noProof/>
      </w:rPr>
      <mc:AlternateContent>
        <mc:Choice Requires="wpg">
          <w:drawing>
            <wp:inline distT="0" distB="0" distL="0" distR="0">
              <wp:extent cx="418465" cy="221615"/>
              <wp:effectExtent l="0" t="8890" r="635" b="0"/>
              <wp:docPr id="1" name="Group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418465" cy="221615"/>
                        <a:chOff x="5351" y="739"/>
                        <a:chExt cx="659" cy="349"/>
                      </a:xfrm>
                    </wpg:grpSpPr>
                    <wps:wsp>
                      <wps:cNvPr id="2" name="Text Box 27"/>
                      <wps:cNvSpPr txBox="1">
                        <a:spLocks noChangeArrowheads="1"/>
                      </wps:cNvSpPr>
                      <wps:spPr bwMode="auto">
                        <a:xfrm>
                          <a:off x="5351" y="800"/>
                          <a:ext cx="659" cy="2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7288A" w:rsidRPr="00D5078A" w:rsidRDefault="0007288A" w:rsidP="00953DA2">
                            <w:pPr>
                              <w:jc w:val="center"/>
                              <w:rPr>
                                <w:b/>
                                <w:bCs/>
                                <w:szCs w:val="18"/>
                              </w:rPr>
                            </w:pPr>
                            <w:r w:rsidRPr="00D5078A">
                              <w:fldChar w:fldCharType="begin"/>
                            </w:r>
                            <w:r w:rsidRPr="00D5078A">
                              <w:instrText xml:space="preserve"> PAGE    \* MERGEFORMAT </w:instrText>
                            </w:r>
                            <w:r w:rsidRPr="00D5078A">
                              <w:fldChar w:fldCharType="separate"/>
                            </w:r>
                            <w:r w:rsidR="00135AEE" w:rsidRPr="00135AEE">
                              <w:rPr>
                                <w:noProof/>
                                <w:sz w:val="18"/>
                                <w:szCs w:val="18"/>
                              </w:rPr>
                              <w:t>3</w:t>
                            </w:r>
                            <w:r w:rsidRPr="00D5078A"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  <wpg:grpSp>
                      <wpg:cNvPr id="4" name="Group 28"/>
                      <wpg:cNvGrpSpPr>
                        <a:grpSpLocks/>
                      </wpg:cNvGrpSpPr>
                      <wpg:grpSpPr bwMode="auto">
                        <a:xfrm>
                          <a:off x="5494" y="739"/>
                          <a:ext cx="372" cy="72"/>
                          <a:chOff x="5486" y="739"/>
                          <a:chExt cx="372" cy="72"/>
                        </a:xfrm>
                      </wpg:grpSpPr>
                      <wps:wsp>
                        <wps:cNvPr id="5" name="Oval 29"/>
                        <wps:cNvSpPr>
                          <a:spLocks noChangeArrowheads="1"/>
                        </wps:cNvSpPr>
                        <wps:spPr bwMode="auto">
                          <a:xfrm>
                            <a:off x="5486" y="739"/>
                            <a:ext cx="72" cy="72"/>
                          </a:xfrm>
                          <a:prstGeom prst="ellipse">
                            <a:avLst/>
                          </a:prstGeom>
                          <a:solidFill>
                            <a:srgbClr val="7BA0C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Oval 30"/>
                        <wps:cNvSpPr>
                          <a:spLocks noChangeArrowheads="1"/>
                        </wps:cNvSpPr>
                        <wps:spPr bwMode="auto">
                          <a:xfrm>
                            <a:off x="5636" y="739"/>
                            <a:ext cx="72" cy="72"/>
                          </a:xfrm>
                          <a:prstGeom prst="ellipse">
                            <a:avLst/>
                          </a:prstGeom>
                          <a:solidFill>
                            <a:srgbClr val="7BA0C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Oval 31"/>
                        <wps:cNvSpPr>
                          <a:spLocks noChangeArrowheads="1"/>
                        </wps:cNvSpPr>
                        <wps:spPr bwMode="auto">
                          <a:xfrm>
                            <a:off x="5786" y="739"/>
                            <a:ext cx="72" cy="72"/>
                          </a:xfrm>
                          <a:prstGeom prst="ellipse">
                            <a:avLst/>
                          </a:prstGeom>
                          <a:solidFill>
                            <a:srgbClr val="7BA0C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</wp:inline>
          </w:drawing>
        </mc:Choice>
        <mc:Fallback>
          <w:pict>
            <v:group id="Group 26" o:spid="_x0000_s1028" style="width:32.95pt;height:17.45pt;mso-position-horizontal-relative:char;mso-position-vertical-relative:line" coordorigin="5351,739" coordsize="659,3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">
              <v:shape id="Text Box 27" o:spid="_x0000_s1029" type="#_x0000_t202" style="position:absolute;left:5351;top:800;width:659;height:2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R+b78A&#10;AADaAAAADwAAAGRycy9kb3ducmV2LnhtbESPzQrCMBCE74LvEFbwIprqQaQaxR/8uXio+gBLs7bF&#10;ZlOaqNWnN4LgcZiZb5jZojGleFDtCssKhoMIBHFqdcGZgst525+AcB5ZY2mZFLzIwWLebs0w1vbJ&#10;CT1OPhMBwi5GBbn3VSylS3My6Aa2Ig7e1dYGfZB1JnWNzwA3pRxF0VgaLDgs5FjROqf0drobBbRM&#10;7Pt4czuTrDbr3bVg6sm9Ut1Os5yC8NT4f/jXPmgFI/heCTdAzj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PVH5vvwAAANoAAAAPAAAAAAAAAAAAAAAAAJgCAABkcnMvZG93bnJl&#10;di54bWxQSwUGAAAAAAQABAD1AAAAhAMAAAAA&#10;" filled="f" stroked="f">
                <v:textbox inset="0,0,0,0">
                  <w:txbxContent>
                    <w:p w:rsidR="0007288A" w:rsidRPr="00D5078A" w:rsidRDefault="0007288A" w:rsidP="00953DA2">
                      <w:pPr>
                        <w:jc w:val="center"/>
                        <w:rPr>
                          <w:b/>
                          <w:bCs/>
                          <w:szCs w:val="18"/>
                        </w:rPr>
                      </w:pPr>
                      <w:r w:rsidRPr="00D5078A">
                        <w:fldChar w:fldCharType="begin"/>
                      </w:r>
                      <w:r w:rsidRPr="00D5078A">
                        <w:instrText xml:space="preserve"> PAGE    \* MERGEFORMAT </w:instrText>
                      </w:r>
                      <w:r w:rsidRPr="00D5078A">
                        <w:fldChar w:fldCharType="separate"/>
                      </w:r>
                      <w:r w:rsidR="00135AEE" w:rsidRPr="00135AEE">
                        <w:rPr>
                          <w:noProof/>
                          <w:sz w:val="18"/>
                          <w:szCs w:val="18"/>
                        </w:rPr>
                        <w:t>3</w:t>
                      </w:r>
                      <w:r w:rsidRPr="00D5078A">
                        <w:fldChar w:fldCharType="end"/>
                      </w:r>
                    </w:p>
                  </w:txbxContent>
                </v:textbox>
              </v:shape>
              <v:group id="Group 28" o:spid="_x0000_s1030" style="position:absolute;left:5494;top:739;width:372;height:72" coordorigin="5486,739" coordsize="372,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<v:oval id="Oval 29" o:spid="_x0000_s1031" style="position:absolute;left:5486;top:739;width:72;height: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NRwcMA&#10;AADaAAAADwAAAGRycy9kb3ducmV2LnhtbESPT2sCMRTE74LfITzBm2Yt/inbjSIVW8FT3dLzY/Oa&#10;XXbzsiRR12/fFAo9DjPzG6bYDbYTN/KhcaxgMc9AEFdON2wUfJbH2TOIEJE1do5JwYMC7LbjUYG5&#10;dnf+oNslGpEgHHJUUMfY51KGqiaLYe564uR9O28xJumN1B7vCW47+ZRla2mx4bRQY0+vNVXt5WoV&#10;vG3ItGa17A+n8v1LP8rNYfBnpaaTYf8CItIQ/8N/7ZNWsILfK+kGyO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xNRwcMAAADaAAAADwAAAAAAAAAAAAAAAACYAgAAZHJzL2Rv&#10;d25yZXYueG1sUEsFBgAAAAAEAAQA9QAAAIgDAAAAAA==&#10;" fillcolor="#7ba0cd" stroked="f"/>
                <v:oval id="Oval 30" o:spid="_x0000_s1032" style="position:absolute;left:5636;top:739;width:72;height: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8HPtsIA&#10;AADaAAAADwAAAGRycy9kb3ducmV2LnhtbESPQWsCMRSE70L/Q3iF3jRbqa6sRilKq+BJVzw/Ns/s&#10;4uZlSVJd/31TKHgcZuYbZrHqbStu5EPjWMH7KANBXDndsFFwKr+GMxAhImtsHZOCBwVYLV8GCyy0&#10;u/OBbsdoRIJwKFBBHWNXSBmqmiyGkeuIk3dx3mJM0hupPd4T3LZynGVTabHhtFBjR+uaquvxxyr4&#10;zslczeSj2+zK7Vk/ynzT+71Sb6/95xxEpD4+w//tnVYwhb8r6QbI5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wc+2wgAAANoAAAAPAAAAAAAAAAAAAAAAAJgCAABkcnMvZG93&#10;bnJldi54bWxQSwUGAAAAAAQABAD1AAAAhwMAAAAA&#10;" fillcolor="#7ba0cd" stroked="f"/>
                <v:oval id="Oval 31" o:spid="_x0000_s1033" style="position:absolute;left:5786;top:739;width:72;height: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1qLcEA&#10;AADaAAAADwAAAGRycy9kb3ducmV2LnhtbESPQWsCMRSE7wX/Q3hCbzVrsV1ZjSKKVehJVzw/Ns/s&#10;4uZlSVJd/70pFHocZuYbZr7sbStu5EPjWMF4lIEgrpxu2Cg4ldu3KYgQkTW2jknBgwIsF4OXORba&#10;3flAt2M0IkE4FKigjrErpAxVTRbDyHXEybs4bzEm6Y3UHu8Jblv5nmWf0mLDaaHGjtY1Vdfjj1Xw&#10;lZO5mo9Jt9mXu7N+lPmm999KvQ771QxEpD7+h//ae60gh98r6QbI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SNai3BAAAA2gAAAA8AAAAAAAAAAAAAAAAAmAIAAGRycy9kb3du&#10;cmV2LnhtbFBLBQYAAAAABAAEAPUAAACGAwAAAAA=&#10;" fillcolor="#7ba0cd" stroked="f"/>
              </v:group>
              <w10:anchorlock/>
            </v:group>
          </w:pict>
        </mc:Fallback>
      </mc:AlternateContent>
    </w:r>
  </w:p>
  <w:p w:rsidR="0007288A" w:rsidRDefault="0007288A" w:rsidP="0075444C">
    <w:pPr>
      <w:pStyle w:val="Footer"/>
    </w:pPr>
  </w:p>
  <w:p w:rsidR="0007288A" w:rsidRDefault="0007288A" w:rsidP="002F05B4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D71B8" w:rsidRDefault="002D71B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06463" w:rsidRDefault="00306463" w:rsidP="00DD60A2">
      <w:pPr>
        <w:spacing w:after="0" w:line="240" w:lineRule="auto"/>
      </w:pPr>
      <w:r>
        <w:separator/>
      </w:r>
    </w:p>
  </w:footnote>
  <w:footnote w:type="continuationSeparator" w:id="0">
    <w:p w:rsidR="00306463" w:rsidRDefault="00306463" w:rsidP="00DD60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D71B8" w:rsidRDefault="002D71B8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306" w:type="dxa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5153"/>
      <w:gridCol w:w="5153"/>
    </w:tblGrid>
    <w:tr w:rsidR="0007288A" w:rsidRPr="00FD1C22" w:rsidTr="008730C5">
      <w:trPr>
        <w:trHeight w:val="1204"/>
      </w:trPr>
      <w:tc>
        <w:tcPr>
          <w:tcW w:w="5153" w:type="dxa"/>
          <w:shd w:val="clear" w:color="auto" w:fill="auto"/>
        </w:tcPr>
        <w:p w:rsidR="0007288A" w:rsidRPr="00FD1C22" w:rsidRDefault="0007288A" w:rsidP="002F05B4">
          <w:pPr>
            <w:pStyle w:val="Header"/>
            <w:tabs>
              <w:tab w:val="clear" w:pos="9360"/>
            </w:tabs>
            <w:spacing w:before="240" w:after="240"/>
          </w:pPr>
          <w:r w:rsidRPr="00FD1C22">
            <w:rPr>
              <w:noProof/>
            </w:rPr>
            <w:drawing>
              <wp:inline distT="0" distB="0" distL="0" distR="0">
                <wp:extent cx="2933700" cy="771525"/>
                <wp:effectExtent l="0" t="0" r="0" b="9525"/>
                <wp:docPr id="12" name="Picture 12" descr="CompanyLogowithName Upd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ompanyLogowithName Updat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933700" cy="771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53" w:type="dxa"/>
          <w:shd w:val="clear" w:color="auto" w:fill="auto"/>
        </w:tcPr>
        <w:p w:rsidR="0007288A" w:rsidRPr="00FD1C22" w:rsidRDefault="0007288A" w:rsidP="00FD1C22">
          <w:pPr>
            <w:pStyle w:val="Header"/>
            <w:tabs>
              <w:tab w:val="clear" w:pos="9360"/>
            </w:tabs>
            <w:spacing w:before="240" w:after="240" w:line="276" w:lineRule="auto"/>
            <w:jc w:val="right"/>
          </w:pPr>
        </w:p>
        <w:p w:rsidR="0007288A" w:rsidRPr="003155B4" w:rsidRDefault="00966C7F" w:rsidP="00F35959">
          <w:pPr>
            <w:pStyle w:val="Header"/>
            <w:tabs>
              <w:tab w:val="clear" w:pos="9360"/>
            </w:tabs>
            <w:spacing w:before="240" w:after="240" w:line="276" w:lineRule="auto"/>
            <w:jc w:val="center"/>
            <w:rPr>
              <w:b/>
              <w:sz w:val="16"/>
              <w:szCs w:val="16"/>
            </w:rPr>
          </w:pPr>
          <w:proofErr w:type="spellStart"/>
          <w:r>
            <w:rPr>
              <w:b/>
              <w:sz w:val="16"/>
              <w:szCs w:val="16"/>
            </w:rPr>
            <w:t>IntegrateX</w:t>
          </w:r>
          <w:proofErr w:type="spellEnd"/>
          <w:r w:rsidR="0007288A" w:rsidRPr="003155B4">
            <w:rPr>
              <w:b/>
              <w:sz w:val="16"/>
              <w:szCs w:val="16"/>
            </w:rPr>
            <w:t xml:space="preserve">,  </w:t>
          </w:r>
          <w:r>
            <w:rPr>
              <w:b/>
              <w:sz w:val="16"/>
              <w:szCs w:val="16"/>
            </w:rPr>
            <w:t>Installation Guide</w:t>
          </w:r>
          <w:r w:rsidR="00917D85">
            <w:rPr>
              <w:b/>
              <w:sz w:val="16"/>
              <w:szCs w:val="16"/>
            </w:rPr>
            <w:t xml:space="preserve">  V1.0</w:t>
          </w:r>
        </w:p>
      </w:tc>
    </w:tr>
  </w:tbl>
  <w:p w:rsidR="0007288A" w:rsidRDefault="005D4378" w:rsidP="0012263B">
    <w:pPr>
      <w:tabs>
        <w:tab w:val="left" w:pos="3435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5E3842E" wp14:editId="4452C0A3">
              <wp:simplePos x="0" y="0"/>
              <wp:positionH relativeFrom="column">
                <wp:posOffset>-584996</wp:posOffset>
              </wp:positionH>
              <wp:positionV relativeFrom="paragraph">
                <wp:posOffset>-184785</wp:posOffset>
              </wp:positionV>
              <wp:extent cx="6912591" cy="45719"/>
              <wp:effectExtent l="0" t="0" r="22225" b="31115"/>
              <wp:wrapNone/>
              <wp:docPr id="10" name="AutoShape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912591" cy="45719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w16se="http://schemas.microsoft.com/office/word/2015/wordml/symex">
          <w:pict>
            <v:shapetype w14:anchorId="4BD9203D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36" o:spid="_x0000_s1026" type="#_x0000_t32" style="position:absolute;margin-left:-46.05pt;margin-top:-14.55pt;width:544.3pt;height:3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"/>
          </w:pict>
        </mc:Fallback>
      </mc:AlternateContent>
    </w:r>
    <w:sdt>
      <w:sdtPr>
        <w:id w:val="-1400903510"/>
        <w:docPartObj>
          <w:docPartGallery w:val="Watermarks"/>
          <w:docPartUnique/>
        </w:docPartObj>
      </w:sdtPr>
      <w:sdtEndPr/>
      <w:sdtContent>
        <w:r w:rsidR="00306463">
          <w:rPr>
            <w:noProof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5381642" o:spid="_x0000_s2054" type="#_x0000_t136" style="position:absolute;margin-left:0;margin-top:0;width:540.85pt;height:95.4pt;rotation:315;z-index:-251657216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INSTALLATION GUIDE"/>
              <w10:wrap anchorx="margin" anchory="margin"/>
            </v:shape>
          </w:pict>
        </w:r>
      </w:sdtContent>
    </w:sdt>
    <w:r w:rsidR="0007288A"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B4CFB" w:rsidRDefault="005B4CFB">
    <w:pPr>
      <w:pStyle w:val="Header"/>
    </w:pPr>
  </w:p>
  <w:p w:rsidR="005B4CFB" w:rsidRDefault="005B4CF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A8D16BD"/>
    <w:multiLevelType w:val="hybridMultilevel"/>
    <w:tmpl w:val="29421416"/>
    <w:lvl w:ilvl="0" w:tplc="0A6AC3F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1F66243"/>
    <w:multiLevelType w:val="multilevel"/>
    <w:tmpl w:val="B9080D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48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32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>
    <w:nsid w:val="500C15C7"/>
    <w:multiLevelType w:val="hybridMultilevel"/>
    <w:tmpl w:val="1372472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55">
      <o:colormru v:ext="edit" colors="#60a5c4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65C3"/>
    <w:rsid w:val="00002121"/>
    <w:rsid w:val="000070C2"/>
    <w:rsid w:val="00010663"/>
    <w:rsid w:val="00012BAA"/>
    <w:rsid w:val="0001616A"/>
    <w:rsid w:val="000166C0"/>
    <w:rsid w:val="00016862"/>
    <w:rsid w:val="00016F1A"/>
    <w:rsid w:val="00017842"/>
    <w:rsid w:val="00020452"/>
    <w:rsid w:val="00021B78"/>
    <w:rsid w:val="0002432A"/>
    <w:rsid w:val="00025608"/>
    <w:rsid w:val="000262C4"/>
    <w:rsid w:val="000263B8"/>
    <w:rsid w:val="000305BF"/>
    <w:rsid w:val="0003146A"/>
    <w:rsid w:val="00032878"/>
    <w:rsid w:val="000339AF"/>
    <w:rsid w:val="00034B02"/>
    <w:rsid w:val="00037ECB"/>
    <w:rsid w:val="00041E8C"/>
    <w:rsid w:val="00042647"/>
    <w:rsid w:val="00043E9B"/>
    <w:rsid w:val="000467C7"/>
    <w:rsid w:val="00046D2C"/>
    <w:rsid w:val="0004706F"/>
    <w:rsid w:val="0004764F"/>
    <w:rsid w:val="00050FE7"/>
    <w:rsid w:val="000516A1"/>
    <w:rsid w:val="000519B7"/>
    <w:rsid w:val="00053712"/>
    <w:rsid w:val="00055F7A"/>
    <w:rsid w:val="00057898"/>
    <w:rsid w:val="00062E1C"/>
    <w:rsid w:val="00063AFE"/>
    <w:rsid w:val="0006449B"/>
    <w:rsid w:val="0007288A"/>
    <w:rsid w:val="00074224"/>
    <w:rsid w:val="0007652B"/>
    <w:rsid w:val="00076DE9"/>
    <w:rsid w:val="000773B8"/>
    <w:rsid w:val="00080755"/>
    <w:rsid w:val="00080766"/>
    <w:rsid w:val="00083F9F"/>
    <w:rsid w:val="00087193"/>
    <w:rsid w:val="00087323"/>
    <w:rsid w:val="0008733B"/>
    <w:rsid w:val="00090A99"/>
    <w:rsid w:val="00092C8C"/>
    <w:rsid w:val="00093A5B"/>
    <w:rsid w:val="00094C6C"/>
    <w:rsid w:val="0009569F"/>
    <w:rsid w:val="00095780"/>
    <w:rsid w:val="00095EF9"/>
    <w:rsid w:val="000976F6"/>
    <w:rsid w:val="000A06AC"/>
    <w:rsid w:val="000A0A4B"/>
    <w:rsid w:val="000A2036"/>
    <w:rsid w:val="000A4BB8"/>
    <w:rsid w:val="000A5105"/>
    <w:rsid w:val="000A6175"/>
    <w:rsid w:val="000A6C78"/>
    <w:rsid w:val="000B1772"/>
    <w:rsid w:val="000B21CC"/>
    <w:rsid w:val="000B7C09"/>
    <w:rsid w:val="000C1F86"/>
    <w:rsid w:val="000C27D3"/>
    <w:rsid w:val="000C3FD7"/>
    <w:rsid w:val="000C4F1C"/>
    <w:rsid w:val="000C74EE"/>
    <w:rsid w:val="000C7640"/>
    <w:rsid w:val="000C7C14"/>
    <w:rsid w:val="000D1379"/>
    <w:rsid w:val="000D3F6D"/>
    <w:rsid w:val="000D7E0A"/>
    <w:rsid w:val="000E1733"/>
    <w:rsid w:val="000E4709"/>
    <w:rsid w:val="000E5DB1"/>
    <w:rsid w:val="000F2748"/>
    <w:rsid w:val="000F2DA6"/>
    <w:rsid w:val="000F7D59"/>
    <w:rsid w:val="001001B7"/>
    <w:rsid w:val="001026C4"/>
    <w:rsid w:val="001034B3"/>
    <w:rsid w:val="00104D28"/>
    <w:rsid w:val="00107E38"/>
    <w:rsid w:val="0011261F"/>
    <w:rsid w:val="001150CD"/>
    <w:rsid w:val="00116E27"/>
    <w:rsid w:val="001207E5"/>
    <w:rsid w:val="00120960"/>
    <w:rsid w:val="0012263B"/>
    <w:rsid w:val="001245D2"/>
    <w:rsid w:val="00127DFE"/>
    <w:rsid w:val="00135AEE"/>
    <w:rsid w:val="00140172"/>
    <w:rsid w:val="00142197"/>
    <w:rsid w:val="001432E1"/>
    <w:rsid w:val="00143BF0"/>
    <w:rsid w:val="00143CBA"/>
    <w:rsid w:val="00146D5E"/>
    <w:rsid w:val="00152335"/>
    <w:rsid w:val="001544B9"/>
    <w:rsid w:val="00156109"/>
    <w:rsid w:val="0015649C"/>
    <w:rsid w:val="001616B5"/>
    <w:rsid w:val="00161FBF"/>
    <w:rsid w:val="0016206C"/>
    <w:rsid w:val="00171507"/>
    <w:rsid w:val="00171DF9"/>
    <w:rsid w:val="00171EFC"/>
    <w:rsid w:val="00172D7C"/>
    <w:rsid w:val="00174394"/>
    <w:rsid w:val="0017531F"/>
    <w:rsid w:val="0017541E"/>
    <w:rsid w:val="00175917"/>
    <w:rsid w:val="00175DAD"/>
    <w:rsid w:val="0017730F"/>
    <w:rsid w:val="0018732E"/>
    <w:rsid w:val="00187FD4"/>
    <w:rsid w:val="00192318"/>
    <w:rsid w:val="0019357B"/>
    <w:rsid w:val="00194197"/>
    <w:rsid w:val="0019448F"/>
    <w:rsid w:val="001A193C"/>
    <w:rsid w:val="001A42C5"/>
    <w:rsid w:val="001A5801"/>
    <w:rsid w:val="001B0D6D"/>
    <w:rsid w:val="001B15C9"/>
    <w:rsid w:val="001B2A5C"/>
    <w:rsid w:val="001B3E74"/>
    <w:rsid w:val="001B63A9"/>
    <w:rsid w:val="001C1748"/>
    <w:rsid w:val="001C2684"/>
    <w:rsid w:val="001C4AC9"/>
    <w:rsid w:val="001C4C47"/>
    <w:rsid w:val="001C581C"/>
    <w:rsid w:val="001D26B9"/>
    <w:rsid w:val="001D3187"/>
    <w:rsid w:val="001D488C"/>
    <w:rsid w:val="001D5EF7"/>
    <w:rsid w:val="001E0133"/>
    <w:rsid w:val="001E0EF3"/>
    <w:rsid w:val="001E14EF"/>
    <w:rsid w:val="001E2411"/>
    <w:rsid w:val="001E24B1"/>
    <w:rsid w:val="001E3449"/>
    <w:rsid w:val="001E67FE"/>
    <w:rsid w:val="001E7757"/>
    <w:rsid w:val="001F0D7A"/>
    <w:rsid w:val="001F0E15"/>
    <w:rsid w:val="001F179F"/>
    <w:rsid w:val="001F31C5"/>
    <w:rsid w:val="001F3C8F"/>
    <w:rsid w:val="001F6761"/>
    <w:rsid w:val="002015F2"/>
    <w:rsid w:val="00205028"/>
    <w:rsid w:val="0020596F"/>
    <w:rsid w:val="00210F69"/>
    <w:rsid w:val="0021357B"/>
    <w:rsid w:val="0021623C"/>
    <w:rsid w:val="0021723C"/>
    <w:rsid w:val="00217E1F"/>
    <w:rsid w:val="00220555"/>
    <w:rsid w:val="00221722"/>
    <w:rsid w:val="00221C5B"/>
    <w:rsid w:val="00224CB5"/>
    <w:rsid w:val="00225618"/>
    <w:rsid w:val="00231AC8"/>
    <w:rsid w:val="002348B1"/>
    <w:rsid w:val="002356E9"/>
    <w:rsid w:val="002438E0"/>
    <w:rsid w:val="00244C17"/>
    <w:rsid w:val="00252C70"/>
    <w:rsid w:val="00255BBD"/>
    <w:rsid w:val="00256877"/>
    <w:rsid w:val="00261073"/>
    <w:rsid w:val="00262E65"/>
    <w:rsid w:val="00264312"/>
    <w:rsid w:val="00264925"/>
    <w:rsid w:val="0026631C"/>
    <w:rsid w:val="00267B95"/>
    <w:rsid w:val="002727BF"/>
    <w:rsid w:val="002730D5"/>
    <w:rsid w:val="00276812"/>
    <w:rsid w:val="00277B84"/>
    <w:rsid w:val="00281E5C"/>
    <w:rsid w:val="002820CF"/>
    <w:rsid w:val="00287ABC"/>
    <w:rsid w:val="00290E19"/>
    <w:rsid w:val="00291644"/>
    <w:rsid w:val="002952F7"/>
    <w:rsid w:val="0029572C"/>
    <w:rsid w:val="0029696A"/>
    <w:rsid w:val="002977F9"/>
    <w:rsid w:val="002A2552"/>
    <w:rsid w:val="002A2AF2"/>
    <w:rsid w:val="002A37C8"/>
    <w:rsid w:val="002A4793"/>
    <w:rsid w:val="002A496A"/>
    <w:rsid w:val="002A6DBB"/>
    <w:rsid w:val="002A7726"/>
    <w:rsid w:val="002B2398"/>
    <w:rsid w:val="002B2F97"/>
    <w:rsid w:val="002B3AEC"/>
    <w:rsid w:val="002B3BE1"/>
    <w:rsid w:val="002B4290"/>
    <w:rsid w:val="002B4AFB"/>
    <w:rsid w:val="002B5F54"/>
    <w:rsid w:val="002B67EB"/>
    <w:rsid w:val="002B6C35"/>
    <w:rsid w:val="002C2609"/>
    <w:rsid w:val="002C2FEC"/>
    <w:rsid w:val="002C5879"/>
    <w:rsid w:val="002D0EC9"/>
    <w:rsid w:val="002D22FD"/>
    <w:rsid w:val="002D577E"/>
    <w:rsid w:val="002D5EC7"/>
    <w:rsid w:val="002D6CF7"/>
    <w:rsid w:val="002D71B8"/>
    <w:rsid w:val="002E0F56"/>
    <w:rsid w:val="002E14EC"/>
    <w:rsid w:val="002E27D9"/>
    <w:rsid w:val="002E494C"/>
    <w:rsid w:val="002E5BC5"/>
    <w:rsid w:val="002E7E17"/>
    <w:rsid w:val="002F05B4"/>
    <w:rsid w:val="002F0D8C"/>
    <w:rsid w:val="002F4E5E"/>
    <w:rsid w:val="002F58C7"/>
    <w:rsid w:val="002F6D42"/>
    <w:rsid w:val="002F7D2F"/>
    <w:rsid w:val="0030038F"/>
    <w:rsid w:val="00302193"/>
    <w:rsid w:val="00306463"/>
    <w:rsid w:val="003065D8"/>
    <w:rsid w:val="00312C55"/>
    <w:rsid w:val="003155B4"/>
    <w:rsid w:val="0032581C"/>
    <w:rsid w:val="00327EB6"/>
    <w:rsid w:val="00331EA5"/>
    <w:rsid w:val="003343DB"/>
    <w:rsid w:val="00343D64"/>
    <w:rsid w:val="00347FA3"/>
    <w:rsid w:val="003507CD"/>
    <w:rsid w:val="00352B5B"/>
    <w:rsid w:val="00352D25"/>
    <w:rsid w:val="00353ABA"/>
    <w:rsid w:val="0036478D"/>
    <w:rsid w:val="00374EF1"/>
    <w:rsid w:val="003753E6"/>
    <w:rsid w:val="0037636B"/>
    <w:rsid w:val="00380695"/>
    <w:rsid w:val="0038077C"/>
    <w:rsid w:val="00380C63"/>
    <w:rsid w:val="003830A4"/>
    <w:rsid w:val="00391940"/>
    <w:rsid w:val="00391B6C"/>
    <w:rsid w:val="003921EC"/>
    <w:rsid w:val="0039314D"/>
    <w:rsid w:val="00396D5D"/>
    <w:rsid w:val="003A2B97"/>
    <w:rsid w:val="003A5EC0"/>
    <w:rsid w:val="003B347B"/>
    <w:rsid w:val="003B49FC"/>
    <w:rsid w:val="003B7D15"/>
    <w:rsid w:val="003C402B"/>
    <w:rsid w:val="003C49F9"/>
    <w:rsid w:val="003D03ED"/>
    <w:rsid w:val="003D3C80"/>
    <w:rsid w:val="003D460A"/>
    <w:rsid w:val="003D47EC"/>
    <w:rsid w:val="003E0B48"/>
    <w:rsid w:val="003E4E90"/>
    <w:rsid w:val="003E54E7"/>
    <w:rsid w:val="003E6DB2"/>
    <w:rsid w:val="003F0D70"/>
    <w:rsid w:val="003F239D"/>
    <w:rsid w:val="003F5C30"/>
    <w:rsid w:val="003F6E20"/>
    <w:rsid w:val="0040071B"/>
    <w:rsid w:val="00401763"/>
    <w:rsid w:val="0040280F"/>
    <w:rsid w:val="00403C5A"/>
    <w:rsid w:val="00407E0E"/>
    <w:rsid w:val="00410084"/>
    <w:rsid w:val="00410B9E"/>
    <w:rsid w:val="0041105A"/>
    <w:rsid w:val="00411B3E"/>
    <w:rsid w:val="00413230"/>
    <w:rsid w:val="00415161"/>
    <w:rsid w:val="004164AE"/>
    <w:rsid w:val="004166F1"/>
    <w:rsid w:val="00416994"/>
    <w:rsid w:val="00417B04"/>
    <w:rsid w:val="00422763"/>
    <w:rsid w:val="004234C5"/>
    <w:rsid w:val="00424DF7"/>
    <w:rsid w:val="0042649A"/>
    <w:rsid w:val="00426D2B"/>
    <w:rsid w:val="00430212"/>
    <w:rsid w:val="004371D3"/>
    <w:rsid w:val="004408B9"/>
    <w:rsid w:val="00440B8A"/>
    <w:rsid w:val="00440DB9"/>
    <w:rsid w:val="0044639C"/>
    <w:rsid w:val="0044735B"/>
    <w:rsid w:val="00447E31"/>
    <w:rsid w:val="00450B86"/>
    <w:rsid w:val="00453B3C"/>
    <w:rsid w:val="004540BC"/>
    <w:rsid w:val="00454212"/>
    <w:rsid w:val="004636FD"/>
    <w:rsid w:val="004637DA"/>
    <w:rsid w:val="0046418A"/>
    <w:rsid w:val="0046508E"/>
    <w:rsid w:val="004671F3"/>
    <w:rsid w:val="00472F7C"/>
    <w:rsid w:val="00480793"/>
    <w:rsid w:val="00481970"/>
    <w:rsid w:val="004848D2"/>
    <w:rsid w:val="004854E6"/>
    <w:rsid w:val="004919C5"/>
    <w:rsid w:val="0049222B"/>
    <w:rsid w:val="004929D6"/>
    <w:rsid w:val="0049392C"/>
    <w:rsid w:val="00495AB8"/>
    <w:rsid w:val="004A1C1B"/>
    <w:rsid w:val="004A2D39"/>
    <w:rsid w:val="004A5BC0"/>
    <w:rsid w:val="004B00AE"/>
    <w:rsid w:val="004B0B3D"/>
    <w:rsid w:val="004B2216"/>
    <w:rsid w:val="004B2230"/>
    <w:rsid w:val="004B49DC"/>
    <w:rsid w:val="004B5AD3"/>
    <w:rsid w:val="004B5FED"/>
    <w:rsid w:val="004C224C"/>
    <w:rsid w:val="004C3240"/>
    <w:rsid w:val="004D04A2"/>
    <w:rsid w:val="004D1C72"/>
    <w:rsid w:val="004D7D8A"/>
    <w:rsid w:val="004E0592"/>
    <w:rsid w:val="004E1EA4"/>
    <w:rsid w:val="004E3BBC"/>
    <w:rsid w:val="004E59C0"/>
    <w:rsid w:val="004E6BC6"/>
    <w:rsid w:val="004E6D31"/>
    <w:rsid w:val="004E70EB"/>
    <w:rsid w:val="004E73D3"/>
    <w:rsid w:val="004E7B41"/>
    <w:rsid w:val="004E7BF6"/>
    <w:rsid w:val="004F03FE"/>
    <w:rsid w:val="004F0A23"/>
    <w:rsid w:val="004F1D88"/>
    <w:rsid w:val="004F5555"/>
    <w:rsid w:val="004F59B6"/>
    <w:rsid w:val="004F6A01"/>
    <w:rsid w:val="0050376C"/>
    <w:rsid w:val="00504912"/>
    <w:rsid w:val="0050702D"/>
    <w:rsid w:val="00510992"/>
    <w:rsid w:val="00511C7E"/>
    <w:rsid w:val="00512B7D"/>
    <w:rsid w:val="0051618B"/>
    <w:rsid w:val="00520655"/>
    <w:rsid w:val="005209DC"/>
    <w:rsid w:val="00521AA8"/>
    <w:rsid w:val="00521D8C"/>
    <w:rsid w:val="00524F34"/>
    <w:rsid w:val="0052578E"/>
    <w:rsid w:val="005267E0"/>
    <w:rsid w:val="005276CD"/>
    <w:rsid w:val="005314C9"/>
    <w:rsid w:val="00535D73"/>
    <w:rsid w:val="00537335"/>
    <w:rsid w:val="00542AB4"/>
    <w:rsid w:val="00542F43"/>
    <w:rsid w:val="005470D5"/>
    <w:rsid w:val="00551EE1"/>
    <w:rsid w:val="00552D4D"/>
    <w:rsid w:val="00556C15"/>
    <w:rsid w:val="00563E9D"/>
    <w:rsid w:val="0056592C"/>
    <w:rsid w:val="00565E7A"/>
    <w:rsid w:val="00566B74"/>
    <w:rsid w:val="00571328"/>
    <w:rsid w:val="005721CF"/>
    <w:rsid w:val="00572447"/>
    <w:rsid w:val="0057443D"/>
    <w:rsid w:val="00580F6A"/>
    <w:rsid w:val="00582A23"/>
    <w:rsid w:val="00585099"/>
    <w:rsid w:val="00587485"/>
    <w:rsid w:val="00592FE8"/>
    <w:rsid w:val="005934DF"/>
    <w:rsid w:val="00593898"/>
    <w:rsid w:val="00593E55"/>
    <w:rsid w:val="00597AD2"/>
    <w:rsid w:val="005A2B16"/>
    <w:rsid w:val="005A37D9"/>
    <w:rsid w:val="005B0307"/>
    <w:rsid w:val="005B2CB4"/>
    <w:rsid w:val="005B3AD6"/>
    <w:rsid w:val="005B3D87"/>
    <w:rsid w:val="005B444C"/>
    <w:rsid w:val="005B4C99"/>
    <w:rsid w:val="005B4CFB"/>
    <w:rsid w:val="005C0575"/>
    <w:rsid w:val="005C6994"/>
    <w:rsid w:val="005C7FE4"/>
    <w:rsid w:val="005D2136"/>
    <w:rsid w:val="005D4311"/>
    <w:rsid w:val="005D4378"/>
    <w:rsid w:val="005D59FD"/>
    <w:rsid w:val="005D66A4"/>
    <w:rsid w:val="005D6B2C"/>
    <w:rsid w:val="005E305E"/>
    <w:rsid w:val="005E42D6"/>
    <w:rsid w:val="005E445B"/>
    <w:rsid w:val="005E4CCA"/>
    <w:rsid w:val="005E572E"/>
    <w:rsid w:val="005E7F4C"/>
    <w:rsid w:val="005F076F"/>
    <w:rsid w:val="005F5943"/>
    <w:rsid w:val="005F623A"/>
    <w:rsid w:val="00600353"/>
    <w:rsid w:val="00602118"/>
    <w:rsid w:val="00602835"/>
    <w:rsid w:val="0060401A"/>
    <w:rsid w:val="006042B0"/>
    <w:rsid w:val="006062AF"/>
    <w:rsid w:val="0060697E"/>
    <w:rsid w:val="006072AE"/>
    <w:rsid w:val="00607788"/>
    <w:rsid w:val="00611A15"/>
    <w:rsid w:val="00613895"/>
    <w:rsid w:val="00613DE1"/>
    <w:rsid w:val="00614C49"/>
    <w:rsid w:val="006158BE"/>
    <w:rsid w:val="00617270"/>
    <w:rsid w:val="00620061"/>
    <w:rsid w:val="00620105"/>
    <w:rsid w:val="00622012"/>
    <w:rsid w:val="00622444"/>
    <w:rsid w:val="006232FC"/>
    <w:rsid w:val="00623CF7"/>
    <w:rsid w:val="006303D7"/>
    <w:rsid w:val="0063072C"/>
    <w:rsid w:val="0063466D"/>
    <w:rsid w:val="006355B7"/>
    <w:rsid w:val="00640A22"/>
    <w:rsid w:val="00640FD1"/>
    <w:rsid w:val="00645ACE"/>
    <w:rsid w:val="00650EE1"/>
    <w:rsid w:val="00654392"/>
    <w:rsid w:val="00656926"/>
    <w:rsid w:val="0065732E"/>
    <w:rsid w:val="0065789C"/>
    <w:rsid w:val="00657E17"/>
    <w:rsid w:val="00660DD9"/>
    <w:rsid w:val="00661219"/>
    <w:rsid w:val="006638AC"/>
    <w:rsid w:val="00663D23"/>
    <w:rsid w:val="00664008"/>
    <w:rsid w:val="00665A72"/>
    <w:rsid w:val="0066610E"/>
    <w:rsid w:val="00667392"/>
    <w:rsid w:val="00677936"/>
    <w:rsid w:val="006779AA"/>
    <w:rsid w:val="00680645"/>
    <w:rsid w:val="00680D6F"/>
    <w:rsid w:val="006832D4"/>
    <w:rsid w:val="00683F0C"/>
    <w:rsid w:val="0068691E"/>
    <w:rsid w:val="00690ADA"/>
    <w:rsid w:val="00691625"/>
    <w:rsid w:val="006938E2"/>
    <w:rsid w:val="00693BBA"/>
    <w:rsid w:val="006967F3"/>
    <w:rsid w:val="00697A4D"/>
    <w:rsid w:val="006A21DC"/>
    <w:rsid w:val="006A2582"/>
    <w:rsid w:val="006A3A5A"/>
    <w:rsid w:val="006A443E"/>
    <w:rsid w:val="006A48E7"/>
    <w:rsid w:val="006A55F7"/>
    <w:rsid w:val="006A5DC2"/>
    <w:rsid w:val="006A6419"/>
    <w:rsid w:val="006B01E2"/>
    <w:rsid w:val="006B0353"/>
    <w:rsid w:val="006B0C77"/>
    <w:rsid w:val="006B39C4"/>
    <w:rsid w:val="006B75FA"/>
    <w:rsid w:val="006C00FD"/>
    <w:rsid w:val="006C090C"/>
    <w:rsid w:val="006C1A24"/>
    <w:rsid w:val="006C28D0"/>
    <w:rsid w:val="006C4FB4"/>
    <w:rsid w:val="006C6072"/>
    <w:rsid w:val="006C7772"/>
    <w:rsid w:val="006C7B14"/>
    <w:rsid w:val="006D2761"/>
    <w:rsid w:val="006D4B63"/>
    <w:rsid w:val="006D789B"/>
    <w:rsid w:val="006E2ECB"/>
    <w:rsid w:val="006E33A5"/>
    <w:rsid w:val="006F0902"/>
    <w:rsid w:val="006F5140"/>
    <w:rsid w:val="006F6187"/>
    <w:rsid w:val="006F6247"/>
    <w:rsid w:val="00700C07"/>
    <w:rsid w:val="00701D41"/>
    <w:rsid w:val="0070292B"/>
    <w:rsid w:val="0070376F"/>
    <w:rsid w:val="0070520F"/>
    <w:rsid w:val="00705433"/>
    <w:rsid w:val="00705EE3"/>
    <w:rsid w:val="007065C3"/>
    <w:rsid w:val="0071059C"/>
    <w:rsid w:val="007123A1"/>
    <w:rsid w:val="0071573A"/>
    <w:rsid w:val="0071647D"/>
    <w:rsid w:val="00716AB6"/>
    <w:rsid w:val="0072042C"/>
    <w:rsid w:val="00723294"/>
    <w:rsid w:val="007236B4"/>
    <w:rsid w:val="00726650"/>
    <w:rsid w:val="007325B2"/>
    <w:rsid w:val="00732BAF"/>
    <w:rsid w:val="00733D9E"/>
    <w:rsid w:val="007342E2"/>
    <w:rsid w:val="00735FD7"/>
    <w:rsid w:val="00741D36"/>
    <w:rsid w:val="00743CA3"/>
    <w:rsid w:val="0074402D"/>
    <w:rsid w:val="007464B8"/>
    <w:rsid w:val="0074761A"/>
    <w:rsid w:val="007537A7"/>
    <w:rsid w:val="00754398"/>
    <w:rsid w:val="0075444C"/>
    <w:rsid w:val="0076345B"/>
    <w:rsid w:val="007645F8"/>
    <w:rsid w:val="007649D5"/>
    <w:rsid w:val="00766852"/>
    <w:rsid w:val="007675EE"/>
    <w:rsid w:val="0076790D"/>
    <w:rsid w:val="007703F4"/>
    <w:rsid w:val="007714D9"/>
    <w:rsid w:val="007743D0"/>
    <w:rsid w:val="00774E46"/>
    <w:rsid w:val="00775C15"/>
    <w:rsid w:val="00776CB2"/>
    <w:rsid w:val="00776E36"/>
    <w:rsid w:val="00777CAE"/>
    <w:rsid w:val="007826DE"/>
    <w:rsid w:val="00782E14"/>
    <w:rsid w:val="0078582F"/>
    <w:rsid w:val="00785B02"/>
    <w:rsid w:val="00786409"/>
    <w:rsid w:val="00786ED7"/>
    <w:rsid w:val="00790CDF"/>
    <w:rsid w:val="00792C1B"/>
    <w:rsid w:val="00793D9E"/>
    <w:rsid w:val="007A1907"/>
    <w:rsid w:val="007A26D1"/>
    <w:rsid w:val="007A401A"/>
    <w:rsid w:val="007A5C90"/>
    <w:rsid w:val="007A60F0"/>
    <w:rsid w:val="007B039B"/>
    <w:rsid w:val="007B03FC"/>
    <w:rsid w:val="007B196C"/>
    <w:rsid w:val="007B1FA0"/>
    <w:rsid w:val="007B34FB"/>
    <w:rsid w:val="007B7449"/>
    <w:rsid w:val="007C0501"/>
    <w:rsid w:val="007C1E9F"/>
    <w:rsid w:val="007C223C"/>
    <w:rsid w:val="007C3C9C"/>
    <w:rsid w:val="007D3801"/>
    <w:rsid w:val="007D668E"/>
    <w:rsid w:val="007E206B"/>
    <w:rsid w:val="007E50AE"/>
    <w:rsid w:val="007E57F3"/>
    <w:rsid w:val="007E5B9D"/>
    <w:rsid w:val="007F006A"/>
    <w:rsid w:val="007F19A1"/>
    <w:rsid w:val="007F3661"/>
    <w:rsid w:val="008020D0"/>
    <w:rsid w:val="008047FF"/>
    <w:rsid w:val="00806F95"/>
    <w:rsid w:val="0080745C"/>
    <w:rsid w:val="00807610"/>
    <w:rsid w:val="00810967"/>
    <w:rsid w:val="00811045"/>
    <w:rsid w:val="00814DA3"/>
    <w:rsid w:val="00815AE7"/>
    <w:rsid w:val="008178DE"/>
    <w:rsid w:val="008211BA"/>
    <w:rsid w:val="00822EEE"/>
    <w:rsid w:val="0082397E"/>
    <w:rsid w:val="00834A7B"/>
    <w:rsid w:val="008374F1"/>
    <w:rsid w:val="00840DF1"/>
    <w:rsid w:val="00841130"/>
    <w:rsid w:val="00841A3D"/>
    <w:rsid w:val="00842BA4"/>
    <w:rsid w:val="0084403B"/>
    <w:rsid w:val="0084584C"/>
    <w:rsid w:val="00847B5A"/>
    <w:rsid w:val="00851748"/>
    <w:rsid w:val="00851C27"/>
    <w:rsid w:val="0085344B"/>
    <w:rsid w:val="00854BBF"/>
    <w:rsid w:val="008561E2"/>
    <w:rsid w:val="008574E9"/>
    <w:rsid w:val="00864319"/>
    <w:rsid w:val="00865AC4"/>
    <w:rsid w:val="00870FDD"/>
    <w:rsid w:val="00871684"/>
    <w:rsid w:val="008730C5"/>
    <w:rsid w:val="00873441"/>
    <w:rsid w:val="008754FE"/>
    <w:rsid w:val="008776A1"/>
    <w:rsid w:val="008812F1"/>
    <w:rsid w:val="00885F49"/>
    <w:rsid w:val="00890640"/>
    <w:rsid w:val="0089131D"/>
    <w:rsid w:val="008939C7"/>
    <w:rsid w:val="00894463"/>
    <w:rsid w:val="00895847"/>
    <w:rsid w:val="00897E51"/>
    <w:rsid w:val="008A201E"/>
    <w:rsid w:val="008A60C6"/>
    <w:rsid w:val="008A6D22"/>
    <w:rsid w:val="008A76E7"/>
    <w:rsid w:val="008A7B33"/>
    <w:rsid w:val="008B3E9C"/>
    <w:rsid w:val="008B6B27"/>
    <w:rsid w:val="008C3E1D"/>
    <w:rsid w:val="008C580C"/>
    <w:rsid w:val="008C729B"/>
    <w:rsid w:val="008C75FF"/>
    <w:rsid w:val="008D039B"/>
    <w:rsid w:val="008D1D3E"/>
    <w:rsid w:val="008D21C0"/>
    <w:rsid w:val="008D4121"/>
    <w:rsid w:val="008D490D"/>
    <w:rsid w:val="008D4DFB"/>
    <w:rsid w:val="008E4DD7"/>
    <w:rsid w:val="008E502E"/>
    <w:rsid w:val="008E75F0"/>
    <w:rsid w:val="008F0A68"/>
    <w:rsid w:val="008F299E"/>
    <w:rsid w:val="00906CE8"/>
    <w:rsid w:val="00911F5E"/>
    <w:rsid w:val="00913DAD"/>
    <w:rsid w:val="0091645A"/>
    <w:rsid w:val="00917D85"/>
    <w:rsid w:val="009204F0"/>
    <w:rsid w:val="00920E05"/>
    <w:rsid w:val="00921B04"/>
    <w:rsid w:val="00924417"/>
    <w:rsid w:val="00925667"/>
    <w:rsid w:val="00927150"/>
    <w:rsid w:val="0093073C"/>
    <w:rsid w:val="00931862"/>
    <w:rsid w:val="00931B03"/>
    <w:rsid w:val="00933001"/>
    <w:rsid w:val="00933D44"/>
    <w:rsid w:val="00934C70"/>
    <w:rsid w:val="00934ECC"/>
    <w:rsid w:val="00936BB1"/>
    <w:rsid w:val="00945207"/>
    <w:rsid w:val="009456EE"/>
    <w:rsid w:val="00945867"/>
    <w:rsid w:val="009502F5"/>
    <w:rsid w:val="00953DA2"/>
    <w:rsid w:val="00954911"/>
    <w:rsid w:val="00955F63"/>
    <w:rsid w:val="00956C53"/>
    <w:rsid w:val="00957992"/>
    <w:rsid w:val="00960786"/>
    <w:rsid w:val="0096254D"/>
    <w:rsid w:val="0096524E"/>
    <w:rsid w:val="00966C7F"/>
    <w:rsid w:val="009706FD"/>
    <w:rsid w:val="00972B14"/>
    <w:rsid w:val="00975605"/>
    <w:rsid w:val="00975C5A"/>
    <w:rsid w:val="00976F0B"/>
    <w:rsid w:val="00977FCC"/>
    <w:rsid w:val="00980B36"/>
    <w:rsid w:val="00981DCA"/>
    <w:rsid w:val="00984FEC"/>
    <w:rsid w:val="00985479"/>
    <w:rsid w:val="009903A9"/>
    <w:rsid w:val="009904BE"/>
    <w:rsid w:val="00990631"/>
    <w:rsid w:val="00992CC1"/>
    <w:rsid w:val="00994A7B"/>
    <w:rsid w:val="00996080"/>
    <w:rsid w:val="00996D49"/>
    <w:rsid w:val="009A30FA"/>
    <w:rsid w:val="009A3459"/>
    <w:rsid w:val="009A70FE"/>
    <w:rsid w:val="009B062E"/>
    <w:rsid w:val="009B3A8D"/>
    <w:rsid w:val="009B4265"/>
    <w:rsid w:val="009B4E57"/>
    <w:rsid w:val="009C0598"/>
    <w:rsid w:val="009C14D4"/>
    <w:rsid w:val="009C1A62"/>
    <w:rsid w:val="009C2DB0"/>
    <w:rsid w:val="009C3A18"/>
    <w:rsid w:val="009C3A7B"/>
    <w:rsid w:val="009C7C4C"/>
    <w:rsid w:val="009D2C4F"/>
    <w:rsid w:val="009D506F"/>
    <w:rsid w:val="009D6048"/>
    <w:rsid w:val="009D7855"/>
    <w:rsid w:val="009E6AFB"/>
    <w:rsid w:val="009F3071"/>
    <w:rsid w:val="009F4405"/>
    <w:rsid w:val="009F62DB"/>
    <w:rsid w:val="009F7999"/>
    <w:rsid w:val="00A005F5"/>
    <w:rsid w:val="00A071FD"/>
    <w:rsid w:val="00A109F3"/>
    <w:rsid w:val="00A131CB"/>
    <w:rsid w:val="00A131F0"/>
    <w:rsid w:val="00A13711"/>
    <w:rsid w:val="00A166B1"/>
    <w:rsid w:val="00A16780"/>
    <w:rsid w:val="00A17606"/>
    <w:rsid w:val="00A179A3"/>
    <w:rsid w:val="00A23670"/>
    <w:rsid w:val="00A24A64"/>
    <w:rsid w:val="00A25752"/>
    <w:rsid w:val="00A269D2"/>
    <w:rsid w:val="00A30923"/>
    <w:rsid w:val="00A32922"/>
    <w:rsid w:val="00A40B2A"/>
    <w:rsid w:val="00A43D88"/>
    <w:rsid w:val="00A4750D"/>
    <w:rsid w:val="00A52CAE"/>
    <w:rsid w:val="00A5309E"/>
    <w:rsid w:val="00A54410"/>
    <w:rsid w:val="00A57CAC"/>
    <w:rsid w:val="00A604A9"/>
    <w:rsid w:val="00A617A3"/>
    <w:rsid w:val="00A63774"/>
    <w:rsid w:val="00A63882"/>
    <w:rsid w:val="00A64382"/>
    <w:rsid w:val="00A67809"/>
    <w:rsid w:val="00A71ACC"/>
    <w:rsid w:val="00A75222"/>
    <w:rsid w:val="00A83C1F"/>
    <w:rsid w:val="00A8742A"/>
    <w:rsid w:val="00A94E53"/>
    <w:rsid w:val="00AA0134"/>
    <w:rsid w:val="00AA3AB1"/>
    <w:rsid w:val="00AA4C4D"/>
    <w:rsid w:val="00AA6260"/>
    <w:rsid w:val="00AA6749"/>
    <w:rsid w:val="00AB07ED"/>
    <w:rsid w:val="00AB37E4"/>
    <w:rsid w:val="00AB3AC7"/>
    <w:rsid w:val="00AB4A93"/>
    <w:rsid w:val="00AC098D"/>
    <w:rsid w:val="00AC127D"/>
    <w:rsid w:val="00AC1B40"/>
    <w:rsid w:val="00AC2386"/>
    <w:rsid w:val="00AC37E3"/>
    <w:rsid w:val="00AC4238"/>
    <w:rsid w:val="00AC76EA"/>
    <w:rsid w:val="00AC78CB"/>
    <w:rsid w:val="00AD07B3"/>
    <w:rsid w:val="00AD1DAB"/>
    <w:rsid w:val="00AD31D6"/>
    <w:rsid w:val="00AD38D7"/>
    <w:rsid w:val="00AD4EC5"/>
    <w:rsid w:val="00AD5C10"/>
    <w:rsid w:val="00AD64BD"/>
    <w:rsid w:val="00AD65CF"/>
    <w:rsid w:val="00AD6BF6"/>
    <w:rsid w:val="00AD7D2D"/>
    <w:rsid w:val="00AE2E4A"/>
    <w:rsid w:val="00AE3A53"/>
    <w:rsid w:val="00AE404D"/>
    <w:rsid w:val="00AE4118"/>
    <w:rsid w:val="00AE7DAC"/>
    <w:rsid w:val="00AF41A9"/>
    <w:rsid w:val="00AF4D59"/>
    <w:rsid w:val="00AF51B7"/>
    <w:rsid w:val="00AF5ED6"/>
    <w:rsid w:val="00AF66CD"/>
    <w:rsid w:val="00B0085F"/>
    <w:rsid w:val="00B016CD"/>
    <w:rsid w:val="00B067FC"/>
    <w:rsid w:val="00B0726E"/>
    <w:rsid w:val="00B12E91"/>
    <w:rsid w:val="00B13CD0"/>
    <w:rsid w:val="00B14A89"/>
    <w:rsid w:val="00B160BC"/>
    <w:rsid w:val="00B1664F"/>
    <w:rsid w:val="00B228A7"/>
    <w:rsid w:val="00B25EB8"/>
    <w:rsid w:val="00B278A2"/>
    <w:rsid w:val="00B304BD"/>
    <w:rsid w:val="00B32A34"/>
    <w:rsid w:val="00B35EAF"/>
    <w:rsid w:val="00B4335F"/>
    <w:rsid w:val="00B46EEC"/>
    <w:rsid w:val="00B51201"/>
    <w:rsid w:val="00B53AE5"/>
    <w:rsid w:val="00B54579"/>
    <w:rsid w:val="00B54E1B"/>
    <w:rsid w:val="00B56012"/>
    <w:rsid w:val="00B61458"/>
    <w:rsid w:val="00B63285"/>
    <w:rsid w:val="00B63354"/>
    <w:rsid w:val="00B64998"/>
    <w:rsid w:val="00B66E90"/>
    <w:rsid w:val="00B6763F"/>
    <w:rsid w:val="00B70A6A"/>
    <w:rsid w:val="00B7183C"/>
    <w:rsid w:val="00B7459C"/>
    <w:rsid w:val="00B76766"/>
    <w:rsid w:val="00B852E8"/>
    <w:rsid w:val="00B86978"/>
    <w:rsid w:val="00B86EA3"/>
    <w:rsid w:val="00B91417"/>
    <w:rsid w:val="00B920E9"/>
    <w:rsid w:val="00B9531F"/>
    <w:rsid w:val="00B95514"/>
    <w:rsid w:val="00BA068F"/>
    <w:rsid w:val="00BA2084"/>
    <w:rsid w:val="00BA2892"/>
    <w:rsid w:val="00BA2BF8"/>
    <w:rsid w:val="00BA56BB"/>
    <w:rsid w:val="00BA6894"/>
    <w:rsid w:val="00BA7EF9"/>
    <w:rsid w:val="00BB014B"/>
    <w:rsid w:val="00BB04E2"/>
    <w:rsid w:val="00BB34DF"/>
    <w:rsid w:val="00BB3B4B"/>
    <w:rsid w:val="00BB3E54"/>
    <w:rsid w:val="00BB5DBB"/>
    <w:rsid w:val="00BC13E3"/>
    <w:rsid w:val="00BC1A70"/>
    <w:rsid w:val="00BC1B46"/>
    <w:rsid w:val="00BC6CB1"/>
    <w:rsid w:val="00BD068A"/>
    <w:rsid w:val="00BD0C63"/>
    <w:rsid w:val="00BD5082"/>
    <w:rsid w:val="00BD52BB"/>
    <w:rsid w:val="00BE0E3C"/>
    <w:rsid w:val="00BE161E"/>
    <w:rsid w:val="00BE1B27"/>
    <w:rsid w:val="00BE5CF9"/>
    <w:rsid w:val="00BE6059"/>
    <w:rsid w:val="00BE7CDD"/>
    <w:rsid w:val="00BF0307"/>
    <w:rsid w:val="00BF27BC"/>
    <w:rsid w:val="00BF534C"/>
    <w:rsid w:val="00BF5559"/>
    <w:rsid w:val="00BF5598"/>
    <w:rsid w:val="00BF5B58"/>
    <w:rsid w:val="00C00A48"/>
    <w:rsid w:val="00C00B44"/>
    <w:rsid w:val="00C01344"/>
    <w:rsid w:val="00C01716"/>
    <w:rsid w:val="00C023D6"/>
    <w:rsid w:val="00C02C23"/>
    <w:rsid w:val="00C04949"/>
    <w:rsid w:val="00C04EA3"/>
    <w:rsid w:val="00C0681B"/>
    <w:rsid w:val="00C101B7"/>
    <w:rsid w:val="00C15F62"/>
    <w:rsid w:val="00C1623C"/>
    <w:rsid w:val="00C170A8"/>
    <w:rsid w:val="00C1727F"/>
    <w:rsid w:val="00C177F0"/>
    <w:rsid w:val="00C25EBE"/>
    <w:rsid w:val="00C2688E"/>
    <w:rsid w:val="00C27D88"/>
    <w:rsid w:val="00C31B7E"/>
    <w:rsid w:val="00C33DA1"/>
    <w:rsid w:val="00C34D07"/>
    <w:rsid w:val="00C359D6"/>
    <w:rsid w:val="00C500A1"/>
    <w:rsid w:val="00C508F3"/>
    <w:rsid w:val="00C53600"/>
    <w:rsid w:val="00C53CAF"/>
    <w:rsid w:val="00C569C8"/>
    <w:rsid w:val="00C62829"/>
    <w:rsid w:val="00C67785"/>
    <w:rsid w:val="00C715C7"/>
    <w:rsid w:val="00C72BC0"/>
    <w:rsid w:val="00C76835"/>
    <w:rsid w:val="00C76DD0"/>
    <w:rsid w:val="00C77C98"/>
    <w:rsid w:val="00C9190A"/>
    <w:rsid w:val="00C95147"/>
    <w:rsid w:val="00C963E9"/>
    <w:rsid w:val="00C96C0E"/>
    <w:rsid w:val="00CA35DD"/>
    <w:rsid w:val="00CA3EDC"/>
    <w:rsid w:val="00CA4A16"/>
    <w:rsid w:val="00CA4ED4"/>
    <w:rsid w:val="00CA573B"/>
    <w:rsid w:val="00CA775F"/>
    <w:rsid w:val="00CB16D6"/>
    <w:rsid w:val="00CB2B5E"/>
    <w:rsid w:val="00CB2CEC"/>
    <w:rsid w:val="00CB38BE"/>
    <w:rsid w:val="00CB4003"/>
    <w:rsid w:val="00CB600C"/>
    <w:rsid w:val="00CB6355"/>
    <w:rsid w:val="00CC0B70"/>
    <w:rsid w:val="00CC0DFE"/>
    <w:rsid w:val="00CC4FFF"/>
    <w:rsid w:val="00CC5297"/>
    <w:rsid w:val="00CC5A12"/>
    <w:rsid w:val="00CC6A9A"/>
    <w:rsid w:val="00CD0DDB"/>
    <w:rsid w:val="00CD1497"/>
    <w:rsid w:val="00CD5E35"/>
    <w:rsid w:val="00CD661B"/>
    <w:rsid w:val="00CD6F02"/>
    <w:rsid w:val="00CD799A"/>
    <w:rsid w:val="00CE0B7F"/>
    <w:rsid w:val="00CE14B8"/>
    <w:rsid w:val="00CE2C6C"/>
    <w:rsid w:val="00CE3ABC"/>
    <w:rsid w:val="00CE4BD7"/>
    <w:rsid w:val="00CE51C7"/>
    <w:rsid w:val="00CE6686"/>
    <w:rsid w:val="00CE6E0A"/>
    <w:rsid w:val="00CF2010"/>
    <w:rsid w:val="00CF398E"/>
    <w:rsid w:val="00CF40C6"/>
    <w:rsid w:val="00CF5004"/>
    <w:rsid w:val="00CF64CD"/>
    <w:rsid w:val="00CF7D5F"/>
    <w:rsid w:val="00D00EF6"/>
    <w:rsid w:val="00D018A3"/>
    <w:rsid w:val="00D02169"/>
    <w:rsid w:val="00D02D4A"/>
    <w:rsid w:val="00D0467F"/>
    <w:rsid w:val="00D07159"/>
    <w:rsid w:val="00D10F96"/>
    <w:rsid w:val="00D11815"/>
    <w:rsid w:val="00D13A6B"/>
    <w:rsid w:val="00D143A9"/>
    <w:rsid w:val="00D16224"/>
    <w:rsid w:val="00D171F6"/>
    <w:rsid w:val="00D176C3"/>
    <w:rsid w:val="00D20ABB"/>
    <w:rsid w:val="00D2167F"/>
    <w:rsid w:val="00D232DE"/>
    <w:rsid w:val="00D23889"/>
    <w:rsid w:val="00D243C8"/>
    <w:rsid w:val="00D24D5A"/>
    <w:rsid w:val="00D26010"/>
    <w:rsid w:val="00D307BE"/>
    <w:rsid w:val="00D31802"/>
    <w:rsid w:val="00D33847"/>
    <w:rsid w:val="00D3447E"/>
    <w:rsid w:val="00D405EF"/>
    <w:rsid w:val="00D4240F"/>
    <w:rsid w:val="00D44167"/>
    <w:rsid w:val="00D44964"/>
    <w:rsid w:val="00D44A23"/>
    <w:rsid w:val="00D45941"/>
    <w:rsid w:val="00D45A1B"/>
    <w:rsid w:val="00D46766"/>
    <w:rsid w:val="00D5078A"/>
    <w:rsid w:val="00D5259D"/>
    <w:rsid w:val="00D52FE6"/>
    <w:rsid w:val="00D54A48"/>
    <w:rsid w:val="00D607E7"/>
    <w:rsid w:val="00D61C0A"/>
    <w:rsid w:val="00D64B03"/>
    <w:rsid w:val="00D64B75"/>
    <w:rsid w:val="00D651CB"/>
    <w:rsid w:val="00D66524"/>
    <w:rsid w:val="00D67697"/>
    <w:rsid w:val="00D72D9D"/>
    <w:rsid w:val="00D758E4"/>
    <w:rsid w:val="00D76B7A"/>
    <w:rsid w:val="00D76C35"/>
    <w:rsid w:val="00D83B57"/>
    <w:rsid w:val="00D84384"/>
    <w:rsid w:val="00D85FE3"/>
    <w:rsid w:val="00D97953"/>
    <w:rsid w:val="00DA14A7"/>
    <w:rsid w:val="00DA2733"/>
    <w:rsid w:val="00DA5097"/>
    <w:rsid w:val="00DA5AEA"/>
    <w:rsid w:val="00DA7E1B"/>
    <w:rsid w:val="00DB1B9C"/>
    <w:rsid w:val="00DB50FF"/>
    <w:rsid w:val="00DB5B63"/>
    <w:rsid w:val="00DB63CB"/>
    <w:rsid w:val="00DB7B76"/>
    <w:rsid w:val="00DC1997"/>
    <w:rsid w:val="00DC2B47"/>
    <w:rsid w:val="00DC38A0"/>
    <w:rsid w:val="00DC3C18"/>
    <w:rsid w:val="00DC4FC6"/>
    <w:rsid w:val="00DC59D5"/>
    <w:rsid w:val="00DC6A7B"/>
    <w:rsid w:val="00DC7D00"/>
    <w:rsid w:val="00DD076F"/>
    <w:rsid w:val="00DD1397"/>
    <w:rsid w:val="00DD1FBB"/>
    <w:rsid w:val="00DD20F9"/>
    <w:rsid w:val="00DD559C"/>
    <w:rsid w:val="00DD60A2"/>
    <w:rsid w:val="00DD62FD"/>
    <w:rsid w:val="00DD741F"/>
    <w:rsid w:val="00DD78E3"/>
    <w:rsid w:val="00DD7C59"/>
    <w:rsid w:val="00DE2065"/>
    <w:rsid w:val="00DE590F"/>
    <w:rsid w:val="00DE6808"/>
    <w:rsid w:val="00DF0456"/>
    <w:rsid w:val="00DF3364"/>
    <w:rsid w:val="00DF7319"/>
    <w:rsid w:val="00E00B11"/>
    <w:rsid w:val="00E01E97"/>
    <w:rsid w:val="00E035D8"/>
    <w:rsid w:val="00E078DA"/>
    <w:rsid w:val="00E10459"/>
    <w:rsid w:val="00E11641"/>
    <w:rsid w:val="00E11F0E"/>
    <w:rsid w:val="00E13B0D"/>
    <w:rsid w:val="00E13B11"/>
    <w:rsid w:val="00E166CB"/>
    <w:rsid w:val="00E17636"/>
    <w:rsid w:val="00E24894"/>
    <w:rsid w:val="00E25960"/>
    <w:rsid w:val="00E26B61"/>
    <w:rsid w:val="00E3078D"/>
    <w:rsid w:val="00E34585"/>
    <w:rsid w:val="00E34C07"/>
    <w:rsid w:val="00E355A3"/>
    <w:rsid w:val="00E37363"/>
    <w:rsid w:val="00E3785B"/>
    <w:rsid w:val="00E40AF8"/>
    <w:rsid w:val="00E41AA9"/>
    <w:rsid w:val="00E4315F"/>
    <w:rsid w:val="00E436AC"/>
    <w:rsid w:val="00E46402"/>
    <w:rsid w:val="00E46ADE"/>
    <w:rsid w:val="00E5412D"/>
    <w:rsid w:val="00E54D7F"/>
    <w:rsid w:val="00E553FB"/>
    <w:rsid w:val="00E602CD"/>
    <w:rsid w:val="00E60396"/>
    <w:rsid w:val="00E64893"/>
    <w:rsid w:val="00E65BE0"/>
    <w:rsid w:val="00E677F6"/>
    <w:rsid w:val="00E71E6D"/>
    <w:rsid w:val="00E749F1"/>
    <w:rsid w:val="00E75918"/>
    <w:rsid w:val="00E774EC"/>
    <w:rsid w:val="00E77B7E"/>
    <w:rsid w:val="00E77CDD"/>
    <w:rsid w:val="00E80747"/>
    <w:rsid w:val="00E8086F"/>
    <w:rsid w:val="00E808C1"/>
    <w:rsid w:val="00E83531"/>
    <w:rsid w:val="00E84C75"/>
    <w:rsid w:val="00E901E2"/>
    <w:rsid w:val="00E908E2"/>
    <w:rsid w:val="00E90B4B"/>
    <w:rsid w:val="00E926DE"/>
    <w:rsid w:val="00E92739"/>
    <w:rsid w:val="00E92CE9"/>
    <w:rsid w:val="00E94BB4"/>
    <w:rsid w:val="00E96E21"/>
    <w:rsid w:val="00EA1888"/>
    <w:rsid w:val="00EA1F11"/>
    <w:rsid w:val="00EA3A0D"/>
    <w:rsid w:val="00EA3F2D"/>
    <w:rsid w:val="00EB03C3"/>
    <w:rsid w:val="00EB03E8"/>
    <w:rsid w:val="00EB396A"/>
    <w:rsid w:val="00EB4B86"/>
    <w:rsid w:val="00EB5CE5"/>
    <w:rsid w:val="00EC0C72"/>
    <w:rsid w:val="00EC0CE9"/>
    <w:rsid w:val="00EC2464"/>
    <w:rsid w:val="00EC3ED7"/>
    <w:rsid w:val="00ED177B"/>
    <w:rsid w:val="00ED6E37"/>
    <w:rsid w:val="00ED7A05"/>
    <w:rsid w:val="00EE147F"/>
    <w:rsid w:val="00EE76FA"/>
    <w:rsid w:val="00EE7914"/>
    <w:rsid w:val="00EF0DD0"/>
    <w:rsid w:val="00EF0F89"/>
    <w:rsid w:val="00EF19E1"/>
    <w:rsid w:val="00EF42E7"/>
    <w:rsid w:val="00EF5341"/>
    <w:rsid w:val="00EF573C"/>
    <w:rsid w:val="00F00946"/>
    <w:rsid w:val="00F01412"/>
    <w:rsid w:val="00F02641"/>
    <w:rsid w:val="00F0271E"/>
    <w:rsid w:val="00F0374C"/>
    <w:rsid w:val="00F06BC6"/>
    <w:rsid w:val="00F0706B"/>
    <w:rsid w:val="00F079AF"/>
    <w:rsid w:val="00F10C9D"/>
    <w:rsid w:val="00F111EA"/>
    <w:rsid w:val="00F131ED"/>
    <w:rsid w:val="00F14B73"/>
    <w:rsid w:val="00F14BD5"/>
    <w:rsid w:val="00F153D7"/>
    <w:rsid w:val="00F201B7"/>
    <w:rsid w:val="00F20D5E"/>
    <w:rsid w:val="00F21F4D"/>
    <w:rsid w:val="00F237D6"/>
    <w:rsid w:val="00F24383"/>
    <w:rsid w:val="00F267AA"/>
    <w:rsid w:val="00F31DEC"/>
    <w:rsid w:val="00F323EF"/>
    <w:rsid w:val="00F32871"/>
    <w:rsid w:val="00F34314"/>
    <w:rsid w:val="00F35959"/>
    <w:rsid w:val="00F359E3"/>
    <w:rsid w:val="00F35C89"/>
    <w:rsid w:val="00F35D6E"/>
    <w:rsid w:val="00F36655"/>
    <w:rsid w:val="00F402BA"/>
    <w:rsid w:val="00F4210F"/>
    <w:rsid w:val="00F42C33"/>
    <w:rsid w:val="00F42DC2"/>
    <w:rsid w:val="00F43F41"/>
    <w:rsid w:val="00F47DE7"/>
    <w:rsid w:val="00F511A9"/>
    <w:rsid w:val="00F53D47"/>
    <w:rsid w:val="00F54F66"/>
    <w:rsid w:val="00F550E4"/>
    <w:rsid w:val="00F57A56"/>
    <w:rsid w:val="00F61B52"/>
    <w:rsid w:val="00F63272"/>
    <w:rsid w:val="00F63B8D"/>
    <w:rsid w:val="00F66372"/>
    <w:rsid w:val="00F6671E"/>
    <w:rsid w:val="00F66E25"/>
    <w:rsid w:val="00F67AB5"/>
    <w:rsid w:val="00F70615"/>
    <w:rsid w:val="00F708A0"/>
    <w:rsid w:val="00F7425B"/>
    <w:rsid w:val="00F7457A"/>
    <w:rsid w:val="00F75206"/>
    <w:rsid w:val="00F80E84"/>
    <w:rsid w:val="00F9064B"/>
    <w:rsid w:val="00F90932"/>
    <w:rsid w:val="00F91EB5"/>
    <w:rsid w:val="00F92AFD"/>
    <w:rsid w:val="00F95F32"/>
    <w:rsid w:val="00F97D3B"/>
    <w:rsid w:val="00FA4CD2"/>
    <w:rsid w:val="00FA4D05"/>
    <w:rsid w:val="00FB25B9"/>
    <w:rsid w:val="00FB77A6"/>
    <w:rsid w:val="00FB79EF"/>
    <w:rsid w:val="00FC0E14"/>
    <w:rsid w:val="00FC201F"/>
    <w:rsid w:val="00FC25E0"/>
    <w:rsid w:val="00FC2902"/>
    <w:rsid w:val="00FC555F"/>
    <w:rsid w:val="00FC58F9"/>
    <w:rsid w:val="00FC7AAC"/>
    <w:rsid w:val="00FD1C22"/>
    <w:rsid w:val="00FD5060"/>
    <w:rsid w:val="00FE3DF6"/>
    <w:rsid w:val="00FE6394"/>
    <w:rsid w:val="00FE6DC2"/>
    <w:rsid w:val="00FE7D50"/>
    <w:rsid w:val="00FF43C9"/>
    <w:rsid w:val="00FF5F4E"/>
    <w:rsid w:val="00FF6058"/>
    <w:rsid w:val="00FF64E0"/>
    <w:rsid w:val="00FF6D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>
      <o:colormru v:ext="edit" colors="#60a5c4"/>
    </o:shapedefaults>
    <o:shapelayout v:ext="edit">
      <o:idmap v:ext="edit" data="1"/>
    </o:shapelayout>
  </w:shapeDefaults>
  <w:decimalSymbol w:val="."/>
  <w:listSeparator w:val=","/>
  <w15:chartTrackingRefBased/>
  <w15:docId w15:val="{0904E158-BDB0-484F-BAF8-68CD3D966E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13DE1"/>
    <w:pPr>
      <w:spacing w:after="160"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535D73"/>
    <w:pPr>
      <w:keepNext/>
      <w:keepLines/>
      <w:spacing w:before="240" w:after="0"/>
      <w:outlineLvl w:val="0"/>
    </w:pPr>
    <w:rPr>
      <w:rFonts w:ascii="Calibri Light" w:eastAsia="Times New Roman" w:hAnsi="Calibri Light"/>
      <w:color w:val="2E74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35D73"/>
    <w:pPr>
      <w:keepNext/>
      <w:keepLines/>
      <w:spacing w:before="40" w:after="0"/>
      <w:outlineLvl w:val="1"/>
    </w:pPr>
    <w:rPr>
      <w:rFonts w:ascii="Calibri Light" w:eastAsia="Times New Roman" w:hAnsi="Calibri Light"/>
      <w:color w:val="2E74B5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5B6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D60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60A2"/>
  </w:style>
  <w:style w:type="paragraph" w:styleId="Footer">
    <w:name w:val="footer"/>
    <w:basedOn w:val="Normal"/>
    <w:link w:val="FooterChar"/>
    <w:uiPriority w:val="99"/>
    <w:unhideWhenUsed/>
    <w:rsid w:val="00DD60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60A2"/>
  </w:style>
  <w:style w:type="character" w:styleId="Hyperlink">
    <w:name w:val="Hyperlink"/>
    <w:uiPriority w:val="99"/>
    <w:unhideWhenUsed/>
    <w:rsid w:val="00DD60A2"/>
    <w:rPr>
      <w:color w:val="0000FF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2F4E5E"/>
    <w:pPr>
      <w:spacing w:after="0" w:line="240" w:lineRule="auto"/>
      <w:contextualSpacing/>
    </w:pPr>
    <w:rPr>
      <w:rFonts w:ascii="Calibri Light" w:eastAsia="Times New Roman" w:hAnsi="Calibri Light"/>
      <w:spacing w:val="-10"/>
      <w:kern w:val="28"/>
      <w:sz w:val="56"/>
      <w:szCs w:val="56"/>
    </w:rPr>
  </w:style>
  <w:style w:type="character" w:customStyle="1" w:styleId="TitleChar">
    <w:name w:val="Title Char"/>
    <w:link w:val="Title"/>
    <w:uiPriority w:val="10"/>
    <w:rsid w:val="002F4E5E"/>
    <w:rPr>
      <w:rFonts w:ascii="Calibri Light" w:eastAsia="Times New Roman" w:hAnsi="Calibri Light" w:cs="Times New Roman"/>
      <w:spacing w:val="-10"/>
      <w:kern w:val="28"/>
      <w:sz w:val="56"/>
      <w:szCs w:val="56"/>
    </w:rPr>
  </w:style>
  <w:style w:type="paragraph" w:styleId="NoSpacing">
    <w:name w:val="No Spacing"/>
    <w:link w:val="NoSpacingChar"/>
    <w:uiPriority w:val="1"/>
    <w:qFormat/>
    <w:rsid w:val="00732BAF"/>
    <w:rPr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732BAF"/>
  </w:style>
  <w:style w:type="paragraph" w:styleId="BalloonText">
    <w:name w:val="Balloon Text"/>
    <w:basedOn w:val="Normal"/>
    <w:link w:val="BalloonTextChar"/>
    <w:uiPriority w:val="99"/>
    <w:semiHidden/>
    <w:unhideWhenUsed/>
    <w:rsid w:val="00732B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732BAF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rsid w:val="00AC78CB"/>
    <w:pPr>
      <w:spacing w:before="120" w:after="0"/>
    </w:pPr>
    <w:rPr>
      <w:rFonts w:asciiTheme="minorHAnsi" w:hAnsiTheme="minorHAnsi" w:cstheme="minorHAnsi"/>
      <w:b/>
      <w:bCs/>
      <w:i/>
      <w:iCs/>
      <w:sz w:val="24"/>
      <w:szCs w:val="28"/>
    </w:rPr>
  </w:style>
  <w:style w:type="paragraph" w:customStyle="1" w:styleId="h1">
    <w:name w:val="h1"/>
    <w:basedOn w:val="Normal"/>
    <w:link w:val="h1Char"/>
    <w:rsid w:val="004B5FED"/>
    <w:pPr>
      <w:spacing w:after="0" w:line="240" w:lineRule="auto"/>
    </w:pPr>
    <w:rPr>
      <w:b/>
      <w:sz w:val="28"/>
    </w:rPr>
  </w:style>
  <w:style w:type="paragraph" w:customStyle="1" w:styleId="h2">
    <w:name w:val="h2"/>
    <w:basedOn w:val="Normal"/>
    <w:link w:val="h2Char"/>
    <w:rsid w:val="00593898"/>
    <w:rPr>
      <w:b/>
      <w:i/>
      <w:color w:val="365F91"/>
      <w:sz w:val="26"/>
      <w:szCs w:val="26"/>
    </w:rPr>
  </w:style>
  <w:style w:type="character" w:customStyle="1" w:styleId="h1Char">
    <w:name w:val="h1 Char"/>
    <w:link w:val="h1"/>
    <w:rsid w:val="004B5FED"/>
    <w:rPr>
      <w:b/>
      <w:sz w:val="28"/>
      <w:szCs w:val="22"/>
    </w:rPr>
  </w:style>
  <w:style w:type="character" w:customStyle="1" w:styleId="Heading2Char">
    <w:name w:val="Heading 2 Char"/>
    <w:link w:val="Heading2"/>
    <w:uiPriority w:val="9"/>
    <w:rsid w:val="00535D73"/>
    <w:rPr>
      <w:rFonts w:ascii="Calibri Light" w:eastAsia="Times New Roman" w:hAnsi="Calibri Light" w:cs="Times New Roman"/>
      <w:color w:val="2E74B5"/>
      <w:sz w:val="26"/>
      <w:szCs w:val="26"/>
    </w:rPr>
  </w:style>
  <w:style w:type="character" w:customStyle="1" w:styleId="h2Char">
    <w:name w:val="h2 Char"/>
    <w:link w:val="h2"/>
    <w:rsid w:val="00593898"/>
    <w:rPr>
      <w:b/>
      <w:i/>
      <w:color w:val="365F91"/>
      <w:sz w:val="26"/>
      <w:szCs w:val="26"/>
    </w:rPr>
  </w:style>
  <w:style w:type="character" w:customStyle="1" w:styleId="Heading1Char">
    <w:name w:val="Heading 1 Char"/>
    <w:link w:val="Heading1"/>
    <w:uiPriority w:val="9"/>
    <w:rsid w:val="00535D73"/>
    <w:rPr>
      <w:rFonts w:ascii="Calibri Light" w:eastAsia="Times New Roman" w:hAnsi="Calibri Light" w:cs="Times New Roman"/>
      <w:color w:val="2E74B5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AC78CB"/>
    <w:pPr>
      <w:spacing w:before="120" w:after="0"/>
      <w:ind w:left="220"/>
    </w:pPr>
    <w:rPr>
      <w:rFonts w:asciiTheme="minorHAnsi" w:hAnsiTheme="minorHAnsi" w:cstheme="minorHAnsi"/>
      <w:b/>
      <w:bCs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D16224"/>
    <w:pPr>
      <w:spacing w:after="0"/>
      <w:ind w:left="440"/>
    </w:pPr>
    <w:rPr>
      <w:rFonts w:asciiTheme="minorHAnsi" w:hAnsiTheme="minorHAnsi" w:cstheme="minorHAnsi"/>
      <w:sz w:val="20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D16224"/>
    <w:pPr>
      <w:spacing w:after="0"/>
      <w:ind w:left="660"/>
    </w:pPr>
    <w:rPr>
      <w:rFonts w:asciiTheme="minorHAnsi" w:hAnsiTheme="minorHAnsi" w:cstheme="minorHAnsi"/>
      <w:sz w:val="20"/>
      <w:szCs w:val="24"/>
    </w:rPr>
  </w:style>
  <w:style w:type="paragraph" w:styleId="TOC5">
    <w:name w:val="toc 5"/>
    <w:basedOn w:val="Normal"/>
    <w:next w:val="Normal"/>
    <w:autoRedefine/>
    <w:uiPriority w:val="39"/>
    <w:unhideWhenUsed/>
    <w:rsid w:val="00D16224"/>
    <w:pPr>
      <w:spacing w:after="0"/>
      <w:ind w:left="880"/>
    </w:pPr>
    <w:rPr>
      <w:rFonts w:asciiTheme="minorHAnsi" w:hAnsiTheme="minorHAnsi" w:cstheme="minorHAnsi"/>
      <w:sz w:val="20"/>
      <w:szCs w:val="24"/>
    </w:rPr>
  </w:style>
  <w:style w:type="paragraph" w:styleId="TOC6">
    <w:name w:val="toc 6"/>
    <w:basedOn w:val="Normal"/>
    <w:next w:val="Normal"/>
    <w:autoRedefine/>
    <w:uiPriority w:val="39"/>
    <w:unhideWhenUsed/>
    <w:rsid w:val="00D16224"/>
    <w:pPr>
      <w:spacing w:after="0"/>
      <w:ind w:left="1100"/>
    </w:pPr>
    <w:rPr>
      <w:rFonts w:asciiTheme="minorHAnsi" w:hAnsiTheme="minorHAnsi" w:cstheme="minorHAnsi"/>
      <w:sz w:val="20"/>
      <w:szCs w:val="24"/>
    </w:rPr>
  </w:style>
  <w:style w:type="paragraph" w:styleId="TOC7">
    <w:name w:val="toc 7"/>
    <w:basedOn w:val="Normal"/>
    <w:next w:val="Normal"/>
    <w:autoRedefine/>
    <w:uiPriority w:val="39"/>
    <w:unhideWhenUsed/>
    <w:rsid w:val="00D16224"/>
    <w:pPr>
      <w:spacing w:after="0"/>
      <w:ind w:left="1320"/>
    </w:pPr>
    <w:rPr>
      <w:rFonts w:asciiTheme="minorHAnsi" w:hAnsiTheme="minorHAnsi" w:cstheme="minorHAnsi"/>
      <w:sz w:val="20"/>
      <w:szCs w:val="24"/>
    </w:rPr>
  </w:style>
  <w:style w:type="paragraph" w:styleId="TOC8">
    <w:name w:val="toc 8"/>
    <w:basedOn w:val="Normal"/>
    <w:next w:val="Normal"/>
    <w:autoRedefine/>
    <w:uiPriority w:val="39"/>
    <w:unhideWhenUsed/>
    <w:rsid w:val="00D16224"/>
    <w:pPr>
      <w:spacing w:after="0"/>
      <w:ind w:left="1540"/>
    </w:pPr>
    <w:rPr>
      <w:rFonts w:asciiTheme="minorHAnsi" w:hAnsiTheme="minorHAnsi" w:cstheme="minorHAnsi"/>
      <w:sz w:val="20"/>
      <w:szCs w:val="24"/>
    </w:rPr>
  </w:style>
  <w:style w:type="paragraph" w:styleId="TOC9">
    <w:name w:val="toc 9"/>
    <w:basedOn w:val="Normal"/>
    <w:next w:val="Normal"/>
    <w:autoRedefine/>
    <w:uiPriority w:val="39"/>
    <w:unhideWhenUsed/>
    <w:rsid w:val="00D16224"/>
    <w:pPr>
      <w:spacing w:after="0"/>
      <w:ind w:left="1760"/>
    </w:pPr>
    <w:rPr>
      <w:rFonts w:asciiTheme="minorHAnsi" w:hAnsiTheme="minorHAnsi" w:cstheme="minorHAnsi"/>
      <w:sz w:val="20"/>
      <w:szCs w:val="24"/>
    </w:rPr>
  </w:style>
  <w:style w:type="paragraph" w:customStyle="1" w:styleId="singleblock">
    <w:name w:val="single block"/>
    <w:basedOn w:val="Normal"/>
    <w:rsid w:val="00AE2E4A"/>
    <w:pPr>
      <w:spacing w:before="240" w:after="0" w:line="240" w:lineRule="atLeast"/>
    </w:pPr>
    <w:rPr>
      <w:rFonts w:ascii="Times New Roman" w:eastAsia="Times New Roman" w:hAnsi="Times New Roman"/>
      <w:sz w:val="26"/>
      <w:szCs w:val="20"/>
    </w:rPr>
  </w:style>
  <w:style w:type="paragraph" w:customStyle="1" w:styleId="ci7">
    <w:name w:val="ci7"/>
    <w:basedOn w:val="Normal"/>
    <w:rsid w:val="00AE2E4A"/>
    <w:pPr>
      <w:keepNext/>
      <w:keepLines/>
      <w:spacing w:after="0" w:line="240" w:lineRule="atLeast"/>
    </w:pPr>
    <w:rPr>
      <w:rFonts w:ascii="Arial" w:eastAsia="Times New Roman" w:hAnsi="Arial"/>
      <w:i/>
      <w:sz w:val="14"/>
      <w:szCs w:val="20"/>
    </w:rPr>
  </w:style>
  <w:style w:type="paragraph" w:customStyle="1" w:styleId="BasicText">
    <w:name w:val="Basic Text"/>
    <w:basedOn w:val="Normal"/>
    <w:rsid w:val="00A32922"/>
    <w:pPr>
      <w:spacing w:before="120" w:after="120" w:line="240" w:lineRule="atLeast"/>
      <w:jc w:val="both"/>
    </w:pPr>
    <w:rPr>
      <w:rFonts w:ascii="Arial" w:eastAsia="Times New Roman" w:hAnsi="Arial"/>
      <w:sz w:val="20"/>
      <w:szCs w:val="24"/>
    </w:rPr>
  </w:style>
  <w:style w:type="paragraph" w:styleId="FootnoteText">
    <w:name w:val="footnote text"/>
    <w:basedOn w:val="Normal"/>
    <w:link w:val="FootnoteTextChar"/>
    <w:semiHidden/>
    <w:rsid w:val="00A32922"/>
    <w:pPr>
      <w:spacing w:after="0" w:line="240" w:lineRule="auto"/>
    </w:pPr>
    <w:rPr>
      <w:rFonts w:ascii="Times New Roman" w:eastAsia="Times New Roman" w:hAnsi="Times New Roman"/>
      <w:sz w:val="20"/>
      <w:szCs w:val="20"/>
    </w:rPr>
  </w:style>
  <w:style w:type="character" w:customStyle="1" w:styleId="FootnoteTextChar">
    <w:name w:val="Footnote Text Char"/>
    <w:link w:val="FootnoteText"/>
    <w:semiHidden/>
    <w:rsid w:val="00A32922"/>
    <w:rPr>
      <w:rFonts w:ascii="Times New Roman" w:eastAsia="Times New Roman" w:hAnsi="Times New Roman"/>
    </w:rPr>
  </w:style>
  <w:style w:type="paragraph" w:styleId="BodyTextIndent">
    <w:name w:val="Body Text Indent"/>
    <w:basedOn w:val="Normal"/>
    <w:link w:val="BodyTextIndentChar"/>
    <w:rsid w:val="00A32922"/>
    <w:pPr>
      <w:spacing w:after="120" w:line="240" w:lineRule="auto"/>
      <w:ind w:left="360"/>
    </w:pPr>
    <w:rPr>
      <w:rFonts w:ascii="Times New Roman" w:eastAsia="Times New Roman" w:hAnsi="Times New Roman"/>
      <w:sz w:val="24"/>
      <w:szCs w:val="24"/>
    </w:rPr>
  </w:style>
  <w:style w:type="character" w:customStyle="1" w:styleId="BodyTextIndentChar">
    <w:name w:val="Body Text Indent Char"/>
    <w:link w:val="BodyTextIndent"/>
    <w:rsid w:val="00A32922"/>
    <w:rPr>
      <w:rFonts w:ascii="Times New Roman" w:eastAsia="Times New Roman" w:hAnsi="Times New Roman"/>
      <w:sz w:val="24"/>
      <w:szCs w:val="24"/>
    </w:rPr>
  </w:style>
  <w:style w:type="table" w:styleId="TableGrid">
    <w:name w:val="Table Grid"/>
    <w:basedOn w:val="TableNormal"/>
    <w:uiPriority w:val="39"/>
    <w:rsid w:val="00613DE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uiPriority w:val="99"/>
    <w:semiHidden/>
    <w:unhideWhenUsed/>
    <w:rsid w:val="00D11815"/>
    <w:rPr>
      <w:color w:val="954F72"/>
      <w:u w:val="single"/>
    </w:rPr>
  </w:style>
  <w:style w:type="character" w:customStyle="1" w:styleId="UnresolvedMention">
    <w:name w:val="Unresolved Mention"/>
    <w:uiPriority w:val="99"/>
    <w:semiHidden/>
    <w:unhideWhenUsed/>
    <w:rsid w:val="00D1181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B2216"/>
    <w:pPr>
      <w:widowControl w:val="0"/>
      <w:autoSpaceDE w:val="0"/>
      <w:autoSpaceDN w:val="0"/>
      <w:adjustRightInd w:val="0"/>
      <w:spacing w:after="0" w:line="240" w:lineRule="auto"/>
      <w:ind w:left="720"/>
      <w:contextualSpacing/>
    </w:pPr>
    <w:rPr>
      <w:rFonts w:ascii="Times New Roman" w:eastAsia="Times New Roman" w:hAnsi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F4210F"/>
    <w:rPr>
      <w:i/>
      <w:iCs/>
    </w:rPr>
  </w:style>
  <w:style w:type="character" w:styleId="Strong">
    <w:name w:val="Strong"/>
    <w:basedOn w:val="DefaultParagraphFont"/>
    <w:uiPriority w:val="22"/>
    <w:qFormat/>
    <w:rsid w:val="00146D5E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46D5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HeadingBar">
    <w:name w:val="Heading Bar"/>
    <w:basedOn w:val="Normal"/>
    <w:next w:val="Heading3"/>
    <w:rsid w:val="00DB5B63"/>
    <w:pPr>
      <w:keepNext/>
      <w:keepLines/>
      <w:shd w:val="solid" w:color="auto" w:fill="auto"/>
      <w:overflowPunct w:val="0"/>
      <w:autoSpaceDE w:val="0"/>
      <w:autoSpaceDN w:val="0"/>
      <w:adjustRightInd w:val="0"/>
      <w:spacing w:before="240" w:after="0" w:line="240" w:lineRule="auto"/>
      <w:ind w:right="7920"/>
      <w:textAlignment w:val="baseline"/>
    </w:pPr>
    <w:rPr>
      <w:rFonts w:ascii="Times New Roman" w:eastAsia="Times New Roman" w:hAnsi="Times New Roman"/>
      <w:color w:val="FFFFFF"/>
      <w:sz w:val="8"/>
      <w:szCs w:val="20"/>
    </w:rPr>
  </w:style>
  <w:style w:type="paragraph" w:customStyle="1" w:styleId="TableHeading">
    <w:name w:val="Table Heading"/>
    <w:basedOn w:val="TableText"/>
    <w:rsid w:val="00DB5B63"/>
    <w:pPr>
      <w:spacing w:before="120" w:after="120"/>
    </w:pPr>
    <w:rPr>
      <w:b/>
    </w:rPr>
  </w:style>
  <w:style w:type="paragraph" w:customStyle="1" w:styleId="TableText">
    <w:name w:val="Table Text"/>
    <w:basedOn w:val="Normal"/>
    <w:rsid w:val="00DB5B63"/>
    <w:pPr>
      <w:keepLines/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eastAsia="Times New Roman" w:hAnsi="Times New Roman"/>
      <w:sz w:val="18"/>
      <w:szCs w:val="20"/>
    </w:rPr>
  </w:style>
  <w:style w:type="paragraph" w:customStyle="1" w:styleId="Divider-Text">
    <w:name w:val="Divider  - Text"/>
    <w:basedOn w:val="Normal"/>
    <w:rsid w:val="00DB5B63"/>
    <w:pPr>
      <w:widowControl w:val="0"/>
      <w:tabs>
        <w:tab w:val="left" w:pos="0"/>
        <w:tab w:val="left" w:pos="3600"/>
        <w:tab w:val="left" w:pos="4680"/>
      </w:tabs>
      <w:overflowPunct w:val="0"/>
      <w:autoSpaceDE w:val="0"/>
      <w:autoSpaceDN w:val="0"/>
      <w:adjustRightInd w:val="0"/>
      <w:spacing w:after="0" w:line="240" w:lineRule="auto"/>
      <w:ind w:left="2520" w:right="144"/>
      <w:textAlignment w:val="baseline"/>
    </w:pPr>
    <w:rPr>
      <w:rFonts w:ascii="Arial" w:eastAsia="Times New Roman" w:hAnsi="Arial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5B6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B66E90"/>
    <w:pPr>
      <w:outlineLvl w:val="9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apple-converted-space">
    <w:name w:val="apple-converted-space"/>
    <w:rsid w:val="00913D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218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3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06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5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5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7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7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1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mailto:reroet1@gmail.com" TargetMode="External"/><Relationship Id="rId18" Type="http://schemas.openxmlformats.org/officeDocument/2006/relationships/header" Target="header3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footer" Target="footer3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lazor%20Technologies%20Inc\1001-Projects\Client%20Projects\DCT\Urban%20Muslim%20TV\UMT(Basic)-%20SOWV0.2.pdf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2018-09-12T00:00:00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8AC712D-AE29-49BB-93C7-AE1C5D24E7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UMT(Basic)- SOWV0.2.pdf</Template>
  <TotalTime>2067</TotalTime>
  <Pages>1</Pages>
  <Words>250</Words>
  <Characters>1430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Deen Screen</vt:lpstr>
    </vt:vector>
  </TitlesOfParts>
  <Company>Technosoft Solutions</Company>
  <LinksUpToDate>false</LinksUpToDate>
  <CharactersWithSpaces>1677</CharactersWithSpaces>
  <SharedDoc>false</SharedDoc>
  <HLinks>
    <vt:vector size="162" baseType="variant">
      <vt:variant>
        <vt:i4>1310782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_Toc23227193</vt:lpwstr>
      </vt:variant>
      <vt:variant>
        <vt:i4>1376318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_Toc23227192</vt:lpwstr>
      </vt:variant>
      <vt:variant>
        <vt:i4>1441854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_Toc23227191</vt:lpwstr>
      </vt:variant>
      <vt:variant>
        <vt:i4>1507390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_Toc23227190</vt:lpwstr>
      </vt:variant>
      <vt:variant>
        <vt:i4>1966143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_Toc23227189</vt:lpwstr>
      </vt:variant>
      <vt:variant>
        <vt:i4>2031679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_Toc23227188</vt:lpwstr>
      </vt:variant>
      <vt:variant>
        <vt:i4>1048639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_Toc23227187</vt:lpwstr>
      </vt:variant>
      <vt:variant>
        <vt:i4>1114175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_Toc23227186</vt:lpwstr>
      </vt:variant>
      <vt:variant>
        <vt:i4>1179711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_Toc23227185</vt:lpwstr>
      </vt:variant>
      <vt:variant>
        <vt:i4>1245247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_Toc23227184</vt:lpwstr>
      </vt:variant>
      <vt:variant>
        <vt:i4>1310783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_Toc23227183</vt:lpwstr>
      </vt:variant>
      <vt:variant>
        <vt:i4>1376319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_Toc23227182</vt:lpwstr>
      </vt:variant>
      <vt:variant>
        <vt:i4>1441855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_Toc23227181</vt:lpwstr>
      </vt:variant>
      <vt:variant>
        <vt:i4>1507391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_Toc23227180</vt:lpwstr>
      </vt:variant>
      <vt:variant>
        <vt:i4>1966128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_Toc23227179</vt:lpwstr>
      </vt:variant>
      <vt:variant>
        <vt:i4>2031664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_Toc23227178</vt:lpwstr>
      </vt:variant>
      <vt:variant>
        <vt:i4>1048624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_Toc23227177</vt:lpwstr>
      </vt:variant>
      <vt:variant>
        <vt:i4>1114160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_Toc23227176</vt:lpwstr>
      </vt:variant>
      <vt:variant>
        <vt:i4>1179696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_Toc23227175</vt:lpwstr>
      </vt:variant>
      <vt:variant>
        <vt:i4>1245232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_Toc23227174</vt:lpwstr>
      </vt:variant>
      <vt:variant>
        <vt:i4>1310768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_Toc23227173</vt:lpwstr>
      </vt:variant>
      <vt:variant>
        <vt:i4>1376304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_Toc23227172</vt:lpwstr>
      </vt:variant>
      <vt:variant>
        <vt:i4>1441840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_Toc23227171</vt:lpwstr>
      </vt:variant>
      <vt:variant>
        <vt:i4>1507376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_Toc23227170</vt:lpwstr>
      </vt:variant>
      <vt:variant>
        <vt:i4>1966129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_Toc23227169</vt:lpwstr>
      </vt:variant>
      <vt:variant>
        <vt:i4>5046310</vt:i4>
      </vt:variant>
      <vt:variant>
        <vt:i4>3</vt:i4>
      </vt:variant>
      <vt:variant>
        <vt:i4>0</vt:i4>
      </vt:variant>
      <vt:variant>
        <vt:i4>5</vt:i4>
      </vt:variant>
      <vt:variant>
        <vt:lpwstr>mailto:Zahid.nawaz@blazortech.com</vt:lpwstr>
      </vt:variant>
      <vt:variant>
        <vt:lpwstr/>
      </vt:variant>
      <vt:variant>
        <vt:i4>4784173</vt:i4>
      </vt:variant>
      <vt:variant>
        <vt:i4>0</vt:i4>
      </vt:variant>
      <vt:variant>
        <vt:i4>0</vt:i4>
      </vt:variant>
      <vt:variant>
        <vt:i4>5</vt:i4>
      </vt:variant>
      <vt:variant>
        <vt:lpwstr>mailto:Almas.arshad@blazortech.com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Deen Screen</dc:title>
  <dc:subject/>
  <dc:creator>Zahid Nawaz</dc:creator>
  <cp:keywords/>
  <dc:description/>
  <cp:lastModifiedBy>zahid nawaz</cp:lastModifiedBy>
  <cp:revision>582</cp:revision>
  <cp:lastPrinted>2021-07-26T13:35:00Z</cp:lastPrinted>
  <dcterms:created xsi:type="dcterms:W3CDTF">2021-04-15T11:44:00Z</dcterms:created>
  <dcterms:modified xsi:type="dcterms:W3CDTF">2021-07-26T13:55:00Z</dcterms:modified>
</cp:coreProperties>
</file>